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FDFAD" w14:textId="4C38F8F0" w:rsidR="00FC721C" w:rsidRPr="0072455C" w:rsidRDefault="00FC721C" w:rsidP="00A233FB">
      <w:pPr>
        <w:rPr>
          <w:rFonts w:ascii="Nirmala UI" w:eastAsiaTheme="majorEastAsia" w:hAnsi="Nirmala UI" w:cs="Nirmala UI"/>
          <w:color w:val="0F4761" w:themeColor="accent1" w:themeShade="BF"/>
        </w:rPr>
      </w:pPr>
      <w:bookmarkStart w:id="0" w:name="_GoBack"/>
      <w:bookmarkEnd w:id="0"/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செயல்பாடு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1: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பைதான்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டெனில்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சிறிது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நேர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சுழற்சியில்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தேர்வு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செய்தல்</w:t>
      </w:r>
    </w:p>
    <w:p w14:paraId="40B2FA69" w14:textId="77777777" w:rsidR="00FC721C" w:rsidRPr="0072455C" w:rsidRDefault="00FC721C" w:rsidP="00A233FB">
      <w:pPr>
        <w:rPr>
          <w:rFonts w:ascii="Nirmala UI" w:eastAsiaTheme="majorEastAsia" w:hAnsi="Nirmala UI" w:cs="Nirmala UI"/>
          <w:color w:val="0F4761" w:themeColor="accent1" w:themeShade="BF"/>
        </w:rPr>
      </w:pPr>
    </w:p>
    <w:p w14:paraId="5F44BDDA" w14:textId="41A6EFC7" w:rsidR="00A233FB" w:rsidRPr="0072455C" w:rsidRDefault="00FC721C" w:rsidP="00A233FB">
      <w:r w:rsidRPr="0072455C">
        <w:rPr>
          <w:rFonts w:ascii="Nirmala UI" w:hAnsi="Nirmala UI" w:cs="Nirmala UI"/>
        </w:rPr>
        <w:t>உங்கள்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ஆசிரியர்</w:t>
      </w:r>
      <w:r w:rsidRPr="0072455C">
        <w:t xml:space="preserve"> </w:t>
      </w:r>
      <w:r w:rsidRPr="0072455C">
        <w:rPr>
          <w:rFonts w:ascii="Nirmala UI" w:hAnsi="Nirmala UI" w:cs="Nirmala UI"/>
        </w:rPr>
        <w:t>சொல்லும்போது</w:t>
      </w:r>
      <w:r w:rsidRPr="0072455C">
        <w:t>, ​​</w:t>
      </w:r>
      <w:r w:rsidRPr="0072455C">
        <w:rPr>
          <w:rFonts w:ascii="Nirmala UI" w:hAnsi="Nirmala UI" w:cs="Nirmala UI"/>
        </w:rPr>
        <w:t>நிலை</w:t>
      </w:r>
      <w:r w:rsidRPr="0072455C">
        <w:t xml:space="preserve"> 14 </w:t>
      </w:r>
      <w:r w:rsidRPr="0072455C">
        <w:rPr>
          <w:rFonts w:ascii="Nirmala UI" w:hAnsi="Nirmala UI" w:cs="Nirmala UI"/>
        </w:rPr>
        <w:t>ஐயும்</w:t>
      </w:r>
      <w:r w:rsidRPr="0072455C">
        <w:t xml:space="preserve">, </w:t>
      </w:r>
      <w:r w:rsidRPr="0072455C">
        <w:rPr>
          <w:rFonts w:ascii="Nirmala UI" w:hAnsi="Nirmala UI" w:cs="Nirmala UI"/>
        </w:rPr>
        <w:t>பின்னர்</w:t>
      </w:r>
      <w:r w:rsidRPr="0072455C">
        <w:t xml:space="preserve"> </w:t>
      </w:r>
      <w:r w:rsidRPr="0072455C">
        <w:rPr>
          <w:rFonts w:ascii="Nirmala UI" w:hAnsi="Nirmala UI" w:cs="Nirmala UI"/>
        </w:rPr>
        <w:t>நிலை</w:t>
      </w:r>
      <w:r w:rsidRPr="0072455C">
        <w:t xml:space="preserve"> 15 - 18 </w:t>
      </w:r>
      <w:r w:rsidRPr="0072455C">
        <w:rPr>
          <w:rFonts w:ascii="Nirmala UI" w:hAnsi="Nirmala UI" w:cs="Nirmala UI"/>
        </w:rPr>
        <w:t>ஐயும்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செய்யுங்கள்</w:t>
      </w:r>
      <w:r w:rsidRPr="0072455C">
        <w:t>.</w:t>
      </w:r>
    </w:p>
    <w:p w14:paraId="3C498C05" w14:textId="77777777" w:rsidR="00FC721C" w:rsidRPr="0072455C" w:rsidRDefault="00FC721C" w:rsidP="00A233FB"/>
    <w:p w14:paraId="4C202F69" w14:textId="77777777" w:rsidR="00FC721C" w:rsidRPr="0072455C" w:rsidRDefault="00FC721C" w:rsidP="00A233FB"/>
    <w:p w14:paraId="0A9D26BB" w14:textId="12FD031A" w:rsidR="00FC721C" w:rsidRPr="0072455C" w:rsidRDefault="00FC721C" w:rsidP="00A233FB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செயல்பாடு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2: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சிறிது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நேரத்தில்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>if..</w:t>
      </w:r>
      <w:proofErr w:type="gramEnd"/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else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ஐ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ஆராய்தல்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0F6CA6DC" w14:textId="77777777" w:rsidR="00F84755" w:rsidRPr="0072455C" w:rsidRDefault="00F84755" w:rsidP="00A233FB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4D694ED6" w14:textId="2D3D6536" w:rsidR="00A233FB" w:rsidRPr="0072455C" w:rsidRDefault="00FC721C" w:rsidP="00A233FB">
      <w:pPr>
        <w:rPr>
          <w:rFonts w:ascii="Nirmala UI" w:hAnsi="Nirmala UI" w:cs="Nirmala UI"/>
        </w:rPr>
      </w:pPr>
      <w:r w:rsidRPr="0072455C">
        <w:rPr>
          <w:rFonts w:ascii="Nirmala UI" w:hAnsi="Nirmala UI" w:cs="Nirmala UI"/>
        </w:rPr>
        <w:t>நிலை</w:t>
      </w:r>
      <w:r w:rsidRPr="0072455C">
        <w:t xml:space="preserve"> 19 - 21 </w:t>
      </w:r>
      <w:r w:rsidRPr="0072455C">
        <w:rPr>
          <w:rFonts w:ascii="Nirmala UI" w:hAnsi="Nirmala UI" w:cs="Nirmala UI"/>
        </w:rPr>
        <w:t>ஐச்</w:t>
      </w:r>
      <w:r w:rsidRPr="0072455C">
        <w:t xml:space="preserve"> </w:t>
      </w:r>
      <w:r w:rsidRPr="0072455C">
        <w:rPr>
          <w:rFonts w:ascii="Nirmala UI" w:hAnsi="Nirmala UI" w:cs="Nirmala UI"/>
        </w:rPr>
        <w:t>செய்யுங்கள்</w:t>
      </w:r>
    </w:p>
    <w:p w14:paraId="2760A501" w14:textId="0D2F22AE" w:rsidR="00FC721C" w:rsidRPr="0072455C" w:rsidRDefault="00FC721C" w:rsidP="00A233FB"/>
    <w:p w14:paraId="645216CB" w14:textId="77777777" w:rsidR="00F84755" w:rsidRPr="0072455C" w:rsidRDefault="00F84755" w:rsidP="00A233FB"/>
    <w:p w14:paraId="6DD7DC66" w14:textId="77777777" w:rsidR="00F84755" w:rsidRPr="0072455C" w:rsidRDefault="00FC721C" w:rsidP="00A233FB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செயல்பாடு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3: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சிறிது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நேரத்தில்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proofErr w:type="gramStart"/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>if..</w:t>
      </w:r>
      <w:proofErr w:type="gramEnd"/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elif..else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ஐ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ஆராய்தல்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0564D9F9" w14:textId="5649F20E" w:rsidR="00FC721C" w:rsidRPr="0072455C" w:rsidRDefault="00FC721C" w:rsidP="00A233FB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</w:p>
    <w:p w14:paraId="6649B6D7" w14:textId="45298AE6" w:rsidR="00A233FB" w:rsidRPr="0072455C" w:rsidRDefault="00FC721C" w:rsidP="00A233FB">
      <w:r w:rsidRPr="0072455C">
        <w:rPr>
          <w:rFonts w:ascii="Nirmala UI" w:hAnsi="Nirmala UI" w:cs="Nirmala UI"/>
        </w:rPr>
        <w:t>உங்கள்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ஆசிரியர்</w:t>
      </w:r>
      <w:r w:rsidRPr="0072455C">
        <w:t xml:space="preserve"> </w:t>
      </w:r>
      <w:r w:rsidRPr="0072455C">
        <w:rPr>
          <w:rFonts w:ascii="Nirmala UI" w:hAnsi="Nirmala UI" w:cs="Nirmala UI"/>
        </w:rPr>
        <w:t>இயக்கியபடி</w:t>
      </w:r>
      <w:r w:rsidRPr="0072455C">
        <w:t xml:space="preserve">, </w:t>
      </w:r>
      <w:r w:rsidRPr="0072455C">
        <w:rPr>
          <w:rFonts w:ascii="Nirmala UI" w:hAnsi="Nirmala UI" w:cs="Nirmala UI"/>
        </w:rPr>
        <w:t>நிலைகள்</w:t>
      </w:r>
      <w:r w:rsidRPr="0072455C">
        <w:t xml:space="preserve"> 22 - 25 </w:t>
      </w:r>
      <w:r w:rsidRPr="0072455C">
        <w:rPr>
          <w:rFonts w:ascii="Nirmala UI" w:hAnsi="Nirmala UI" w:cs="Nirmala UI"/>
        </w:rPr>
        <w:t>ஐச்</w:t>
      </w:r>
      <w:r w:rsidRPr="0072455C">
        <w:t xml:space="preserve"> </w:t>
      </w:r>
      <w:r w:rsidRPr="0072455C">
        <w:rPr>
          <w:rFonts w:ascii="Nirmala UI" w:hAnsi="Nirmala UI" w:cs="Nirmala UI"/>
        </w:rPr>
        <w:t>செய்யுங்கள்</w:t>
      </w:r>
      <w:r w:rsidRPr="0072455C">
        <w:t>.</w:t>
      </w:r>
    </w:p>
    <w:p w14:paraId="65C263CF" w14:textId="3C4162AE" w:rsidR="00FC721C" w:rsidRPr="0072455C" w:rsidRDefault="00FC721C" w:rsidP="00A233FB"/>
    <w:p w14:paraId="33738D7F" w14:textId="77777777" w:rsidR="00F84755" w:rsidRPr="0072455C" w:rsidRDefault="00F84755" w:rsidP="00A233FB"/>
    <w:p w14:paraId="0CCAC021" w14:textId="73080445" w:rsidR="00F84755" w:rsidRPr="0072455C" w:rsidRDefault="00FC721C" w:rsidP="00DA159D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செயல்பாடு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4: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சிறிது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நேரத்தில்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தேர்வை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ஆராய்தல்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>.</w:t>
      </w:r>
    </w:p>
    <w:p w14:paraId="1598C1AE" w14:textId="77777777" w:rsidR="00F84755" w:rsidRPr="0072455C" w:rsidRDefault="00F84755" w:rsidP="00DA159D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150E448E" w14:textId="7CCB54C6" w:rsidR="00DA159D" w:rsidRPr="0072455C" w:rsidRDefault="00F84755" w:rsidP="00DA159D">
      <w:r w:rsidRPr="0072455C">
        <w:rPr>
          <w:rFonts w:ascii="Nirmala UI" w:hAnsi="Nirmala UI" w:cs="Nirmala UI"/>
        </w:rPr>
        <w:t>பின்வரும்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பயிற்சிகளைச்</w:t>
      </w:r>
      <w:r w:rsidRPr="0072455C">
        <w:t xml:space="preserve"> </w:t>
      </w:r>
      <w:r w:rsidRPr="0072455C">
        <w:rPr>
          <w:rFonts w:ascii="Nirmala UI" w:hAnsi="Nirmala UI" w:cs="Nirmala UI"/>
        </w:rPr>
        <w:t>செய்ய</w:t>
      </w:r>
      <w:r w:rsidRPr="0072455C">
        <w:t xml:space="preserve"> </w:t>
      </w:r>
      <w:r w:rsidRPr="0072455C">
        <w:rPr>
          <w:rFonts w:ascii="Nirmala UI" w:hAnsi="Nirmala UI" w:cs="Nirmala UI"/>
        </w:rPr>
        <w:t>இதை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மாதிரியாகப்</w:t>
      </w:r>
      <w:r w:rsidRPr="0072455C">
        <w:t xml:space="preserve"> </w:t>
      </w:r>
      <w:r w:rsidRPr="0072455C">
        <w:rPr>
          <w:rFonts w:ascii="Nirmala UI" w:hAnsi="Nirmala UI" w:cs="Nirmala UI"/>
        </w:rPr>
        <w:t>பயன்படுத்தவும்</w:t>
      </w:r>
      <w:r w:rsidR="00DA159D" w:rsidRPr="0072455C">
        <w:t>:</w:t>
      </w:r>
    </w:p>
    <w:p w14:paraId="1F802AF7" w14:textId="77777777" w:rsidR="00F84755" w:rsidRPr="0072455C" w:rsidRDefault="00F84755" w:rsidP="00DA159D"/>
    <w:p w14:paraId="5F68A6D1" w14:textId="77777777" w:rsidR="00DA159D" w:rsidRPr="0072455C" w:rsidRDefault="00DA159D" w:rsidP="00DA159D">
      <w:r w:rsidRPr="0072455C">
        <w:rPr>
          <w:noProof/>
        </w:rPr>
        <w:drawing>
          <wp:inline distT="0" distB="0" distL="0" distR="0" wp14:anchorId="6B3388E3" wp14:editId="178E7DC4">
            <wp:extent cx="3729594" cy="864090"/>
            <wp:effectExtent l="0" t="0" r="0" b="0"/>
            <wp:docPr id="1831544676" name="image4.png" descr="A white background with green and blu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4676" name="image4.png" descr="A white background with green and blu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594" cy="864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498B6" w14:textId="204AF85F" w:rsidR="00DA159D" w:rsidRPr="0072455C" w:rsidRDefault="00DA159D" w:rsidP="00DA159D"/>
    <w:p w14:paraId="1B62B09C" w14:textId="753F04C3" w:rsidR="00DA159D" w:rsidRPr="0072455C" w:rsidRDefault="00F84755" w:rsidP="00DA159D">
      <w:r w:rsidRPr="0072455C">
        <w:t xml:space="preserve">1. </w:t>
      </w:r>
      <w:r w:rsidRPr="0072455C">
        <w:rPr>
          <w:rFonts w:ascii="Nirmala UI" w:hAnsi="Nirmala UI" w:cs="Nirmala UI"/>
        </w:rPr>
        <w:t>பயனர்</w:t>
      </w:r>
      <w:r w:rsidRPr="0072455C">
        <w:t xml:space="preserve"> </w:t>
      </w:r>
      <w:r w:rsidRPr="0072455C">
        <w:rPr>
          <w:rFonts w:ascii="Nirmala UI" w:hAnsi="Nirmala UI" w:cs="Nirmala UI"/>
        </w:rPr>
        <w:t>தங்கள்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ஷாப்பிங்</w:t>
      </w:r>
      <w:r w:rsidRPr="0072455C">
        <w:t xml:space="preserve"> </w:t>
      </w:r>
      <w:r w:rsidRPr="0072455C">
        <w:rPr>
          <w:rFonts w:ascii="Nirmala UI" w:hAnsi="Nirmala UI" w:cs="Nirmala UI"/>
        </w:rPr>
        <w:t>பட்டியலில்</w:t>
      </w:r>
      <w:r w:rsidRPr="0072455C">
        <w:t xml:space="preserve"> </w:t>
      </w:r>
      <w:r w:rsidRPr="0072455C">
        <w:rPr>
          <w:rFonts w:ascii="Nirmala UI" w:hAnsi="Nirmala UI" w:cs="Nirmala UI"/>
        </w:rPr>
        <w:t>சேர்க்க</w:t>
      </w:r>
      <w:r w:rsidRPr="0072455C">
        <w:t xml:space="preserve"> </w:t>
      </w:r>
      <w:r w:rsidRPr="0072455C">
        <w:rPr>
          <w:rFonts w:ascii="Nirmala UI" w:hAnsi="Nirmala UI" w:cs="Nirmala UI"/>
        </w:rPr>
        <w:t>பத்து</w:t>
      </w:r>
      <w:r w:rsidRPr="0072455C">
        <w:t xml:space="preserve"> </w:t>
      </w:r>
      <w:r w:rsidRPr="0072455C">
        <w:rPr>
          <w:rFonts w:ascii="Nirmala UI" w:hAnsi="Nirmala UI" w:cs="Nirmala UI"/>
        </w:rPr>
        <w:t>பொருட்களை</w:t>
      </w:r>
      <w:r w:rsidRPr="0072455C">
        <w:t xml:space="preserve"> </w:t>
      </w:r>
      <w:r w:rsidRPr="0072455C">
        <w:rPr>
          <w:rFonts w:ascii="Nirmala UI" w:hAnsi="Nirmala UI" w:cs="Nirmala UI"/>
        </w:rPr>
        <w:t>உள்ளிடச்</w:t>
      </w:r>
      <w:r w:rsidRPr="0072455C">
        <w:t xml:space="preserve"> </w:t>
      </w:r>
      <w:r w:rsidRPr="0072455C">
        <w:rPr>
          <w:rFonts w:ascii="Nirmala UI" w:hAnsi="Nirmala UI" w:cs="Nirmala UI"/>
        </w:rPr>
        <w:t>சொல்லும்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நிரலை</w:t>
      </w:r>
      <w:r w:rsidRPr="0072455C">
        <w:t xml:space="preserve"> </w:t>
      </w:r>
      <w:r w:rsidRPr="0072455C">
        <w:rPr>
          <w:rFonts w:ascii="Nirmala UI" w:hAnsi="Nirmala UI" w:cs="Nirmala UI"/>
        </w:rPr>
        <w:t>எழுதுங்கள்</w:t>
      </w:r>
      <w:r w:rsidRPr="0072455C">
        <w:t xml:space="preserve">. </w:t>
      </w:r>
      <w:r w:rsidRPr="0072455C">
        <w:rPr>
          <w:rFonts w:ascii="Nirmala UI" w:hAnsi="Nirmala UI" w:cs="Nirmala UI"/>
        </w:rPr>
        <w:t>அவர்கள்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பீட்சாவில்</w:t>
      </w:r>
      <w:r w:rsidRPr="0072455C">
        <w:t xml:space="preserve"> </w:t>
      </w:r>
      <w:r w:rsidRPr="0072455C">
        <w:rPr>
          <w:rFonts w:ascii="Nirmala UI" w:hAnsi="Nirmala UI" w:cs="Nirmala UI"/>
        </w:rPr>
        <w:t>நுழைந்தால்</w:t>
      </w:r>
      <w:r w:rsidRPr="0072455C">
        <w:t xml:space="preserve">, </w:t>
      </w:r>
      <w:r w:rsidRPr="0072455C">
        <w:rPr>
          <w:rFonts w:ascii="Nirmala UI" w:hAnsi="Nirmala UI" w:cs="Nirmala UI"/>
        </w:rPr>
        <w:t>உங்கள்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நிரல்</w:t>
      </w:r>
      <w:r w:rsidRPr="0072455C">
        <w:t xml:space="preserve"> “Yum!”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வெளியிட</w:t>
      </w:r>
      <w:r w:rsidRPr="0072455C">
        <w:t xml:space="preserve"> </w:t>
      </w:r>
      <w:r w:rsidRPr="0072455C">
        <w:rPr>
          <w:rFonts w:ascii="Nirmala UI" w:hAnsi="Nirmala UI" w:cs="Nirmala UI"/>
        </w:rPr>
        <w:t>வேண்டும்</w:t>
      </w:r>
      <w:r w:rsidRPr="0072455C">
        <w:t>.</w:t>
      </w:r>
    </w:p>
    <w:p w14:paraId="341E202C" w14:textId="77777777" w:rsidR="00DA159D" w:rsidRPr="0072455C" w:rsidRDefault="00DA159D" w:rsidP="00DA159D"/>
    <w:p w14:paraId="02C5071D" w14:textId="77777777" w:rsidR="00DA159D" w:rsidRPr="0072455C" w:rsidRDefault="00DA159D" w:rsidP="00DA159D"/>
    <w:p w14:paraId="5BAE8FD1" w14:textId="77777777" w:rsidR="00DA159D" w:rsidRPr="0072455C" w:rsidRDefault="00DA159D" w:rsidP="00DA159D"/>
    <w:p w14:paraId="68DDEB7D" w14:textId="2E38219B" w:rsidR="00DA159D" w:rsidRPr="0072455C" w:rsidRDefault="00DA159D" w:rsidP="00DA159D">
      <w:r w:rsidRPr="0072455C">
        <w:t xml:space="preserve">2. </w:t>
      </w:r>
      <w:r w:rsidR="00F84755" w:rsidRPr="0072455C">
        <w:rPr>
          <w:rFonts w:ascii="Nirmala UI" w:hAnsi="Nirmala UI" w:cs="Nirmala UI"/>
        </w:rPr>
        <w:t>உங்கள்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கரைசலை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உடற்பயிற்சி</w:t>
      </w:r>
      <w:r w:rsidR="00F84755" w:rsidRPr="0072455C">
        <w:t xml:space="preserve"> 1 </w:t>
      </w:r>
      <w:r w:rsidR="00F84755" w:rsidRPr="0072455C">
        <w:rPr>
          <w:rFonts w:ascii="Nirmala UI" w:hAnsi="Nirmala UI" w:cs="Nirmala UI"/>
        </w:rPr>
        <w:t>க்கு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நீட்டிக்கவும்</w:t>
      </w:r>
      <w:r w:rsidR="00F84755" w:rsidRPr="0072455C">
        <w:t xml:space="preserve">, </w:t>
      </w:r>
      <w:r w:rsidR="00F84755" w:rsidRPr="0072455C">
        <w:rPr>
          <w:rFonts w:ascii="Nirmala UI" w:hAnsi="Nirmala UI" w:cs="Nirmala UI"/>
        </w:rPr>
        <w:t>இதனால்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அவை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பிரஸ்ஸல்ஸ்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முளைகளுக்குள்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நுழைந்தால்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அது</w:t>
      </w:r>
      <w:r w:rsidR="00F84755" w:rsidRPr="0072455C">
        <w:t xml:space="preserve"> "</w:t>
      </w:r>
      <w:r w:rsidR="00F84755" w:rsidRPr="0072455C">
        <w:rPr>
          <w:rFonts w:ascii="Nirmala UI" w:hAnsi="Nirmala UI" w:cs="Nirmala UI"/>
        </w:rPr>
        <w:t>அச்சச்சோ</w:t>
      </w:r>
      <w:r w:rsidR="00F84755" w:rsidRPr="0072455C">
        <w:t xml:space="preserve">!" </w:t>
      </w:r>
      <w:r w:rsidR="00F84755" w:rsidRPr="0072455C">
        <w:rPr>
          <w:rFonts w:ascii="Nirmala UI" w:hAnsi="Nirmala UI" w:cs="Nirmala UI"/>
        </w:rPr>
        <w:t>என்று</w:t>
      </w:r>
      <w:r w:rsidR="00F84755" w:rsidRPr="0072455C">
        <w:t xml:space="preserve"> </w:t>
      </w:r>
      <w:r w:rsidR="00F84755" w:rsidRPr="0072455C">
        <w:rPr>
          <w:rFonts w:ascii="Nirmala UI" w:hAnsi="Nirmala UI" w:cs="Nirmala UI"/>
        </w:rPr>
        <w:t>வெளியிடுகிறது</w:t>
      </w:r>
      <w:r w:rsidR="00F84755" w:rsidRPr="0072455C">
        <w:t>.</w:t>
      </w:r>
    </w:p>
    <w:p w14:paraId="3A6DFA38" w14:textId="77777777" w:rsidR="0072455C" w:rsidRPr="0072455C" w:rsidRDefault="0072455C" w:rsidP="00DA159D"/>
    <w:p w14:paraId="2AD10200" w14:textId="77777777" w:rsidR="00F84755" w:rsidRPr="0072455C" w:rsidRDefault="00F84755" w:rsidP="00DA159D"/>
    <w:p w14:paraId="24A00629" w14:textId="77777777" w:rsidR="00DA159D" w:rsidRPr="0072455C" w:rsidRDefault="00DA159D" w:rsidP="00DA159D"/>
    <w:p w14:paraId="1E3B6EFF" w14:textId="33C64FBA" w:rsidR="00DA159D" w:rsidRPr="0072455C" w:rsidRDefault="00F84755" w:rsidP="00DA159D">
      <w:r w:rsidRPr="0072455C">
        <w:t xml:space="preserve">3. </w:t>
      </w:r>
      <w:r w:rsidRPr="0072455C">
        <w:rPr>
          <w:rFonts w:ascii="Nirmala UI" w:hAnsi="Nirmala UI" w:cs="Nirmala UI"/>
        </w:rPr>
        <w:t>பயனரை</w:t>
      </w:r>
      <w:r w:rsidRPr="0072455C">
        <w:t xml:space="preserve"> </w:t>
      </w:r>
      <w:r w:rsidRPr="0072455C">
        <w:rPr>
          <w:rFonts w:ascii="Nirmala UI" w:hAnsi="Nirmala UI" w:cs="Nirmala UI"/>
        </w:rPr>
        <w:t>ஐந்து</w:t>
      </w:r>
      <w:r w:rsidRPr="0072455C">
        <w:t xml:space="preserve"> </w:t>
      </w:r>
      <w:r w:rsidRPr="0072455C">
        <w:rPr>
          <w:rFonts w:ascii="Nirmala UI" w:hAnsi="Nirmala UI" w:cs="Nirmala UI"/>
        </w:rPr>
        <w:t>முழு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எண்களை</w:t>
      </w:r>
      <w:r w:rsidRPr="0072455C">
        <w:t xml:space="preserve"> </w:t>
      </w:r>
      <w:r w:rsidRPr="0072455C">
        <w:rPr>
          <w:rFonts w:ascii="Nirmala UI" w:hAnsi="Nirmala UI" w:cs="Nirmala UI"/>
        </w:rPr>
        <w:t>உள்ளிடச்</w:t>
      </w:r>
      <w:r w:rsidRPr="0072455C">
        <w:t xml:space="preserve"> </w:t>
      </w:r>
      <w:r w:rsidRPr="0072455C">
        <w:rPr>
          <w:rFonts w:ascii="Nirmala UI" w:hAnsi="Nirmala UI" w:cs="Nirmala UI"/>
        </w:rPr>
        <w:t>சொல்லும்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நிரலை</w:t>
      </w:r>
      <w:r w:rsidRPr="0072455C">
        <w:t xml:space="preserve"> </w:t>
      </w:r>
      <w:r w:rsidRPr="0072455C">
        <w:rPr>
          <w:rFonts w:ascii="Nirmala UI" w:hAnsi="Nirmala UI" w:cs="Nirmala UI"/>
        </w:rPr>
        <w:t>எழுதுங்கள்</w:t>
      </w:r>
      <w:r w:rsidRPr="0072455C">
        <w:t xml:space="preserve">. </w:t>
      </w:r>
      <w:r w:rsidRPr="0072455C">
        <w:rPr>
          <w:rFonts w:ascii="Nirmala UI" w:hAnsi="Nirmala UI" w:cs="Nirmala UI"/>
        </w:rPr>
        <w:t>ஒவ்வொரு</w:t>
      </w:r>
      <w:r w:rsidRPr="0072455C">
        <w:t xml:space="preserve"> </w:t>
      </w:r>
      <w:r w:rsidRPr="0072455C">
        <w:rPr>
          <w:rFonts w:ascii="Nirmala UI" w:hAnsi="Nirmala UI" w:cs="Nirmala UI"/>
        </w:rPr>
        <w:t>முழு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எண்ணும்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இரட்டை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எண்ணா</w:t>
      </w:r>
      <w:r w:rsidRPr="0072455C">
        <w:t xml:space="preserve"> </w:t>
      </w:r>
      <w:r w:rsidRPr="0072455C">
        <w:rPr>
          <w:rFonts w:ascii="Nirmala UI" w:hAnsi="Nirmala UI" w:cs="Nirmala UI"/>
        </w:rPr>
        <w:t>அல்லது</w:t>
      </w:r>
      <w:r w:rsidRPr="0072455C">
        <w:t xml:space="preserve"> </w:t>
      </w:r>
      <w:r w:rsidRPr="0072455C">
        <w:rPr>
          <w:rFonts w:ascii="Nirmala UI" w:hAnsi="Nirmala UI" w:cs="Nirmala UI"/>
        </w:rPr>
        <w:t>ஒற்றை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எண்ணா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என்பதைக்</w:t>
      </w:r>
      <w:r w:rsidRPr="0072455C">
        <w:t xml:space="preserve"> </w:t>
      </w:r>
      <w:r w:rsidRPr="0072455C">
        <w:rPr>
          <w:rFonts w:ascii="Nirmala UI" w:hAnsi="Nirmala UI" w:cs="Nirmala UI"/>
        </w:rPr>
        <w:t>கூறும்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செய்தியை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வெளியிடுங்கள்</w:t>
      </w:r>
      <w:r w:rsidRPr="0072455C">
        <w:t>.</w:t>
      </w:r>
    </w:p>
    <w:p w14:paraId="59ED6BF5" w14:textId="04538A99" w:rsidR="00F84755" w:rsidRPr="0072455C" w:rsidRDefault="00F84755" w:rsidP="00DA159D"/>
    <w:p w14:paraId="13F8B4F9" w14:textId="77777777" w:rsidR="00F84755" w:rsidRPr="0072455C" w:rsidRDefault="00F84755" w:rsidP="00DA159D"/>
    <w:p w14:paraId="691DE14F" w14:textId="77777777" w:rsidR="00DA159D" w:rsidRPr="0072455C" w:rsidRDefault="00DA159D" w:rsidP="00DA159D"/>
    <w:p w14:paraId="72D2A314" w14:textId="77777777" w:rsidR="00F84755" w:rsidRPr="0072455C" w:rsidRDefault="00F84755" w:rsidP="00DA159D">
      <w:pPr>
        <w:rPr>
          <w:b/>
        </w:rPr>
      </w:pPr>
      <w:r w:rsidRPr="0072455C">
        <w:rPr>
          <w:rFonts w:ascii="Nirmala UI" w:hAnsi="Nirmala UI" w:cs="Nirmala UI"/>
          <w:b/>
        </w:rPr>
        <w:t>நீட்டிப்பு</w:t>
      </w:r>
      <w:r w:rsidRPr="0072455C">
        <w:rPr>
          <w:b/>
        </w:rPr>
        <w:t>:</w:t>
      </w:r>
    </w:p>
    <w:p w14:paraId="0385476A" w14:textId="7F52DF40" w:rsidR="00DA159D" w:rsidRPr="0072455C" w:rsidRDefault="00F84755" w:rsidP="00DA159D">
      <w:r w:rsidRPr="0072455C">
        <w:t xml:space="preserve">Fizzbuzz </w:t>
      </w:r>
      <w:r w:rsidRPr="0072455C">
        <w:rPr>
          <w:rFonts w:ascii="Nirmala UI" w:hAnsi="Nirmala UI" w:cs="Nirmala UI"/>
        </w:rPr>
        <w:t>என்பது</w:t>
      </w:r>
      <w:r w:rsidRPr="0072455C">
        <w:t xml:space="preserve"> </w:t>
      </w:r>
      <w:r w:rsidRPr="0072455C">
        <w:rPr>
          <w:rFonts w:ascii="Nirmala UI" w:hAnsi="Nirmala UI" w:cs="Nirmala UI"/>
        </w:rPr>
        <w:t>சத்தமாக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எண்ணி</w:t>
      </w:r>
      <w:r w:rsidRPr="0072455C">
        <w:t xml:space="preserve"> </w:t>
      </w:r>
      <w:r w:rsidRPr="0072455C">
        <w:rPr>
          <w:rFonts w:ascii="Nirmala UI" w:hAnsi="Nirmala UI" w:cs="Nirmala UI"/>
        </w:rPr>
        <w:t>சில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எண்களை</w:t>
      </w:r>
      <w:r w:rsidRPr="0072455C">
        <w:t xml:space="preserve"> </w:t>
      </w:r>
      <w:r w:rsidRPr="0072455C">
        <w:rPr>
          <w:rFonts w:ascii="Nirmala UI" w:hAnsi="Nirmala UI" w:cs="Nirmala UI"/>
        </w:rPr>
        <w:t>மாற்றும்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விளையாட்டு</w:t>
      </w:r>
      <w:r w:rsidRPr="0072455C">
        <w:t xml:space="preserve">. </w:t>
      </w:r>
      <w:r w:rsidRPr="0072455C">
        <w:rPr>
          <w:rFonts w:ascii="Nirmala UI" w:hAnsi="Nirmala UI" w:cs="Nirmala UI"/>
        </w:rPr>
        <w:t>எண்</w:t>
      </w:r>
      <w:r w:rsidRPr="0072455C">
        <w:t xml:space="preserve"> 3 </w:t>
      </w:r>
      <w:r w:rsidRPr="0072455C">
        <w:rPr>
          <w:rFonts w:ascii="Nirmala UI" w:hAnsi="Nirmala UI" w:cs="Nirmala UI"/>
        </w:rPr>
        <w:t>ஆல்</w:t>
      </w:r>
      <w:r w:rsidRPr="0072455C">
        <w:t xml:space="preserve"> </w:t>
      </w:r>
      <w:r w:rsidRPr="0072455C">
        <w:rPr>
          <w:rFonts w:ascii="Nirmala UI" w:hAnsi="Nirmala UI" w:cs="Nirmala UI"/>
        </w:rPr>
        <w:t>வகுபடும்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என்றால்</w:t>
      </w:r>
      <w:r w:rsidRPr="0072455C">
        <w:t xml:space="preserve">, </w:t>
      </w:r>
      <w:r w:rsidRPr="0072455C">
        <w:rPr>
          <w:rFonts w:ascii="Nirmala UI" w:hAnsi="Nirmala UI" w:cs="Nirmala UI"/>
        </w:rPr>
        <w:t>அதற்கு</w:t>
      </w:r>
      <w:r w:rsidRPr="0072455C">
        <w:t xml:space="preserve"> </w:t>
      </w:r>
      <w:r w:rsidRPr="0072455C">
        <w:rPr>
          <w:rFonts w:ascii="Nirmala UI" w:hAnsi="Nirmala UI" w:cs="Nirmala UI"/>
        </w:rPr>
        <w:t>பதிலாக</w:t>
      </w:r>
      <w:r w:rsidRPr="0072455C">
        <w:t xml:space="preserve"> "Fizz"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சொல்கிறீர்கள்</w:t>
      </w:r>
      <w:r w:rsidRPr="0072455C">
        <w:t xml:space="preserve">, </w:t>
      </w:r>
      <w:r w:rsidRPr="0072455C">
        <w:rPr>
          <w:rFonts w:ascii="Nirmala UI" w:hAnsi="Nirmala UI" w:cs="Nirmala UI"/>
        </w:rPr>
        <w:t>அது</w:t>
      </w:r>
      <w:r w:rsidRPr="0072455C">
        <w:t xml:space="preserve"> 5 </w:t>
      </w:r>
      <w:r w:rsidRPr="0072455C">
        <w:rPr>
          <w:rFonts w:ascii="Nirmala UI" w:hAnsi="Nirmala UI" w:cs="Nirmala UI"/>
        </w:rPr>
        <w:t>ஆல்</w:t>
      </w:r>
      <w:r w:rsidRPr="0072455C">
        <w:t xml:space="preserve"> </w:t>
      </w:r>
      <w:r w:rsidRPr="0072455C">
        <w:rPr>
          <w:rFonts w:ascii="Nirmala UI" w:hAnsi="Nirmala UI" w:cs="Nirmala UI"/>
        </w:rPr>
        <w:t>வகுபடும்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என்றால்</w:t>
      </w:r>
      <w:r w:rsidRPr="0072455C">
        <w:t xml:space="preserve">, </w:t>
      </w:r>
      <w:r w:rsidRPr="0072455C">
        <w:rPr>
          <w:rFonts w:ascii="Nirmala UI" w:hAnsi="Nirmala UI" w:cs="Nirmala UI"/>
        </w:rPr>
        <w:t>அதற்கு</w:t>
      </w:r>
      <w:r w:rsidRPr="0072455C">
        <w:t xml:space="preserve"> </w:t>
      </w:r>
      <w:r w:rsidRPr="0072455C">
        <w:rPr>
          <w:rFonts w:ascii="Nirmala UI" w:hAnsi="Nirmala UI" w:cs="Nirmala UI"/>
        </w:rPr>
        <w:t>பதிலாக</w:t>
      </w:r>
      <w:r w:rsidRPr="0072455C">
        <w:t xml:space="preserve"> "Buzz"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சொல்கிறீர்கள்</w:t>
      </w:r>
      <w:r w:rsidRPr="0072455C">
        <w:t xml:space="preserve">, </w:t>
      </w:r>
      <w:r w:rsidRPr="0072455C">
        <w:rPr>
          <w:rFonts w:ascii="Nirmala UI" w:hAnsi="Nirmala UI" w:cs="Nirmala UI"/>
        </w:rPr>
        <w:t>ஆனால்</w:t>
      </w:r>
      <w:r w:rsidRPr="0072455C">
        <w:t xml:space="preserve"> </w:t>
      </w:r>
      <w:r w:rsidRPr="0072455C">
        <w:rPr>
          <w:rFonts w:ascii="Nirmala UI" w:hAnsi="Nirmala UI" w:cs="Nirmala UI"/>
        </w:rPr>
        <w:t>அது</w:t>
      </w:r>
      <w:r w:rsidRPr="0072455C">
        <w:t xml:space="preserve"> 15 </w:t>
      </w:r>
      <w:r w:rsidRPr="0072455C">
        <w:rPr>
          <w:rFonts w:ascii="Nirmala UI" w:hAnsi="Nirmala UI" w:cs="Nirmala UI"/>
        </w:rPr>
        <w:t>ஆல்</w:t>
      </w:r>
      <w:r w:rsidRPr="0072455C">
        <w:t xml:space="preserve"> </w:t>
      </w:r>
      <w:r w:rsidRPr="0072455C">
        <w:rPr>
          <w:rFonts w:ascii="Nirmala UI" w:hAnsi="Nirmala UI" w:cs="Nirmala UI"/>
        </w:rPr>
        <w:t>வகுபடும்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என்றால்</w:t>
      </w:r>
      <w:r w:rsidRPr="0072455C">
        <w:t xml:space="preserve">, </w:t>
      </w:r>
      <w:r w:rsidRPr="0072455C">
        <w:rPr>
          <w:rFonts w:ascii="Nirmala UI" w:hAnsi="Nirmala UI" w:cs="Nirmala UI"/>
        </w:rPr>
        <w:t>அதற்கு</w:t>
      </w:r>
      <w:r w:rsidRPr="0072455C">
        <w:t xml:space="preserve"> </w:t>
      </w:r>
      <w:r w:rsidRPr="0072455C">
        <w:rPr>
          <w:rFonts w:ascii="Nirmala UI" w:hAnsi="Nirmala UI" w:cs="Nirmala UI"/>
        </w:rPr>
        <w:t>பதிலாக</w:t>
      </w:r>
      <w:r w:rsidRPr="0072455C">
        <w:t xml:space="preserve"> "Fizzbuzz"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சொல்கிறீர்கள்</w:t>
      </w:r>
      <w:r w:rsidRPr="0072455C">
        <w:t>.</w:t>
      </w:r>
    </w:p>
    <w:p w14:paraId="294B88FF" w14:textId="77777777" w:rsidR="00F84755" w:rsidRPr="0072455C" w:rsidRDefault="00F84755" w:rsidP="00DA159D"/>
    <w:p w14:paraId="2B116747" w14:textId="4743806F" w:rsidR="00DA159D" w:rsidRPr="0072455C" w:rsidRDefault="00F84755" w:rsidP="00DA159D">
      <w:r w:rsidRPr="0072455C">
        <w:rPr>
          <w:rFonts w:ascii="Nirmala UI" w:hAnsi="Nirmala UI" w:cs="Nirmala UI"/>
        </w:rPr>
        <w:t>இந்த</w:t>
      </w:r>
      <w:r w:rsidRPr="0072455C">
        <w:t xml:space="preserve"> </w:t>
      </w:r>
      <w:r w:rsidRPr="0072455C">
        <w:rPr>
          <w:rFonts w:ascii="Nirmala UI" w:hAnsi="Nirmala UI" w:cs="Nirmala UI"/>
        </w:rPr>
        <w:t>வழியில்</w:t>
      </w:r>
      <w:r w:rsidRPr="0072455C">
        <w:t xml:space="preserve"> 1 </w:t>
      </w:r>
      <w:r w:rsidRPr="0072455C">
        <w:rPr>
          <w:rFonts w:ascii="Nirmala UI" w:hAnsi="Nirmala UI" w:cs="Nirmala UI"/>
        </w:rPr>
        <w:t>முதல்</w:t>
      </w:r>
      <w:r w:rsidRPr="0072455C">
        <w:t xml:space="preserve"> 30 </w:t>
      </w:r>
      <w:r w:rsidRPr="0072455C">
        <w:rPr>
          <w:rFonts w:ascii="Nirmala UI" w:hAnsi="Nirmala UI" w:cs="Nirmala UI"/>
        </w:rPr>
        <w:t>வரை</w:t>
      </w:r>
      <w:r w:rsidRPr="0072455C">
        <w:t xml:space="preserve"> </w:t>
      </w:r>
      <w:r w:rsidRPr="0072455C">
        <w:rPr>
          <w:rFonts w:ascii="Nirmala UI" w:hAnsi="Nirmala UI" w:cs="Nirmala UI"/>
        </w:rPr>
        <w:t>எண்ணும்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நிரலை</w:t>
      </w:r>
      <w:r w:rsidRPr="0072455C">
        <w:t xml:space="preserve"> </w:t>
      </w:r>
      <w:r w:rsidRPr="0072455C">
        <w:rPr>
          <w:rFonts w:ascii="Nirmala UI" w:hAnsi="Nirmala UI" w:cs="Nirmala UI"/>
        </w:rPr>
        <w:t>எழுதுங்கள்</w:t>
      </w:r>
      <w:r w:rsidRPr="0072455C">
        <w:t>.</w:t>
      </w:r>
    </w:p>
    <w:p w14:paraId="03A30336" w14:textId="77777777" w:rsidR="00F84755" w:rsidRPr="0072455C" w:rsidRDefault="00F84755" w:rsidP="00DA159D"/>
    <w:p w14:paraId="55B3EA5B" w14:textId="77777777" w:rsidR="00DA159D" w:rsidRPr="0072455C" w:rsidRDefault="00DA159D" w:rsidP="00DA159D"/>
    <w:p w14:paraId="2B7B6932" w14:textId="77777777" w:rsidR="00F84755" w:rsidRPr="0072455C" w:rsidRDefault="00F84755" w:rsidP="00DA159D">
      <w:pPr>
        <w:rPr>
          <w:color w:val="0F4761" w:themeColor="accent1" w:themeShade="BF"/>
        </w:rPr>
      </w:pPr>
      <w:r w:rsidRPr="0072455C">
        <w:rPr>
          <w:rFonts w:ascii="Nirmala UI" w:hAnsi="Nirmala UI" w:cs="Nirmala UI"/>
          <w:color w:val="0F4761" w:themeColor="accent1" w:themeShade="BF"/>
        </w:rPr>
        <w:t>செயல்பாடு</w:t>
      </w:r>
      <w:r w:rsidRPr="0072455C">
        <w:rPr>
          <w:color w:val="0F4761" w:themeColor="accent1" w:themeShade="BF"/>
        </w:rPr>
        <w:t xml:space="preserve"> 5: </w:t>
      </w:r>
      <w:r w:rsidRPr="0072455C">
        <w:rPr>
          <w:rFonts w:ascii="Nirmala UI" w:hAnsi="Nirmala UI" w:cs="Nirmala UI"/>
          <w:color w:val="0F4761" w:themeColor="accent1" w:themeShade="BF"/>
        </w:rPr>
        <w:t>இரட்டைப்படை</w:t>
      </w:r>
      <w:r w:rsidRPr="0072455C">
        <w:rPr>
          <w:color w:val="0F4761" w:themeColor="accent1" w:themeShade="BF"/>
        </w:rPr>
        <w:t xml:space="preserve"> </w:t>
      </w:r>
      <w:r w:rsidRPr="0072455C">
        <w:rPr>
          <w:rFonts w:ascii="Nirmala UI" w:hAnsi="Nirmala UI" w:cs="Nirmala UI"/>
          <w:color w:val="0F4761" w:themeColor="accent1" w:themeShade="BF"/>
        </w:rPr>
        <w:t>எண்களை</w:t>
      </w:r>
      <w:r w:rsidRPr="0072455C">
        <w:rPr>
          <w:color w:val="0F4761" w:themeColor="accent1" w:themeShade="BF"/>
        </w:rPr>
        <w:t xml:space="preserve"> </w:t>
      </w:r>
      <w:r w:rsidRPr="0072455C">
        <w:rPr>
          <w:rFonts w:ascii="Nirmala UI" w:hAnsi="Nirmala UI" w:cs="Nirmala UI"/>
          <w:color w:val="0F4761" w:themeColor="accent1" w:themeShade="BF"/>
        </w:rPr>
        <w:t>எண்ணுதல்</w:t>
      </w:r>
      <w:r w:rsidRPr="0072455C">
        <w:rPr>
          <w:color w:val="0F4761" w:themeColor="accent1" w:themeShade="BF"/>
        </w:rPr>
        <w:t>.</w:t>
      </w:r>
    </w:p>
    <w:p w14:paraId="0DA0A467" w14:textId="77777777" w:rsidR="00F84755" w:rsidRPr="0072455C" w:rsidRDefault="00F84755" w:rsidP="00DA159D">
      <w:pPr>
        <w:rPr>
          <w:color w:val="0F4761" w:themeColor="accent1" w:themeShade="BF"/>
        </w:rPr>
      </w:pPr>
    </w:p>
    <w:p w14:paraId="0129B609" w14:textId="77777777" w:rsidR="00F84755" w:rsidRPr="0072455C" w:rsidRDefault="00F84755" w:rsidP="00F84755">
      <w:r w:rsidRPr="0072455C">
        <w:rPr>
          <w:rFonts w:ascii="Nirmala UI" w:hAnsi="Nirmala UI" w:cs="Nirmala UI"/>
        </w:rPr>
        <w:t>பலகையில்</w:t>
      </w:r>
      <w:r w:rsidRPr="0072455C">
        <w:t xml:space="preserve"> </w:t>
      </w:r>
      <w:r w:rsidRPr="0072455C">
        <w:rPr>
          <w:rFonts w:ascii="Nirmala UI" w:hAnsi="Nirmala UI" w:cs="Nirmala UI"/>
        </w:rPr>
        <w:t>காட்டப்பட்டுள்ள</w:t>
      </w:r>
      <w:r w:rsidRPr="0072455C">
        <w:t xml:space="preserve"> </w:t>
      </w:r>
      <w:r w:rsidRPr="0072455C">
        <w:rPr>
          <w:rFonts w:ascii="Nirmala UI" w:hAnsi="Nirmala UI" w:cs="Nirmala UI"/>
        </w:rPr>
        <w:t>குறியீட்டு</w:t>
      </w:r>
      <w:r w:rsidRPr="0072455C">
        <w:t xml:space="preserve"> </w:t>
      </w:r>
      <w:r w:rsidRPr="0072455C">
        <w:rPr>
          <w:rFonts w:ascii="Nirmala UI" w:hAnsi="Nirmala UI" w:cs="Nirmala UI"/>
        </w:rPr>
        <w:t>வரிகளைச்</w:t>
      </w:r>
      <w:r w:rsidRPr="0072455C">
        <w:t xml:space="preserve"> </w:t>
      </w:r>
      <w:r w:rsidRPr="0072455C">
        <w:rPr>
          <w:rFonts w:ascii="Nirmala UI" w:hAnsi="Nirmala UI" w:cs="Nirmala UI"/>
        </w:rPr>
        <w:t>சேர்த்து</w:t>
      </w:r>
      <w:r w:rsidRPr="0072455C">
        <w:t xml:space="preserve">, </w:t>
      </w:r>
      <w:r w:rsidRPr="0072455C">
        <w:rPr>
          <w:rFonts w:ascii="Nirmala UI" w:hAnsi="Nirmala UI" w:cs="Nirmala UI"/>
        </w:rPr>
        <w:t>உங்கள்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நிரல்</w:t>
      </w:r>
      <w:r w:rsidRPr="0072455C">
        <w:t xml:space="preserve"> </w:t>
      </w:r>
      <w:r w:rsidRPr="0072455C">
        <w:rPr>
          <w:rFonts w:ascii="Nirmala UI" w:hAnsi="Nirmala UI" w:cs="Nirmala UI"/>
        </w:rPr>
        <w:t>சரியாக</w:t>
      </w:r>
      <w:r w:rsidRPr="0072455C">
        <w:t xml:space="preserve"> </w:t>
      </w:r>
      <w:r w:rsidRPr="0072455C">
        <w:rPr>
          <w:rFonts w:ascii="Nirmala UI" w:hAnsi="Nirmala UI" w:cs="Nirmala UI"/>
        </w:rPr>
        <w:t>வேலை</w:t>
      </w:r>
      <w:r w:rsidRPr="0072455C">
        <w:t xml:space="preserve"> </w:t>
      </w:r>
      <w:r w:rsidRPr="0072455C">
        <w:rPr>
          <w:rFonts w:ascii="Nirmala UI" w:hAnsi="Nirmala UI" w:cs="Nirmala UI"/>
        </w:rPr>
        <w:t>செய்கிறதா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சோதிக்கவும்</w:t>
      </w:r>
      <w:r w:rsidRPr="0072455C">
        <w:t>.</w:t>
      </w:r>
    </w:p>
    <w:p w14:paraId="2DBD9B94" w14:textId="77777777" w:rsidR="00F84755" w:rsidRPr="0072455C" w:rsidRDefault="00F84755" w:rsidP="00F84755">
      <w:r w:rsidRPr="0072455C">
        <w:rPr>
          <w:rFonts w:ascii="Nirmala UI" w:hAnsi="Nirmala UI" w:cs="Nirmala UI"/>
        </w:rPr>
        <w:t>எதிர்பார்க்கப்படும்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வெளியீட்டின்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எடுத்துக்காட்டு</w:t>
      </w:r>
      <w:r w:rsidRPr="0072455C">
        <w:t xml:space="preserve"> </w:t>
      </w:r>
      <w:r w:rsidRPr="0072455C">
        <w:rPr>
          <w:rFonts w:ascii="Nirmala UI" w:hAnsi="Nirmala UI" w:cs="Nirmala UI"/>
        </w:rPr>
        <w:t>இங்கே</w:t>
      </w:r>
      <w:r w:rsidRPr="0072455C">
        <w:t>:</w:t>
      </w:r>
      <w:r w:rsidR="00DA159D" w:rsidRPr="0072455C">
        <w:t xml:space="preserve">      </w:t>
      </w:r>
    </w:p>
    <w:p w14:paraId="3A6FA39E" w14:textId="7EC38476" w:rsidR="00DA159D" w:rsidRPr="0072455C" w:rsidRDefault="00DA159D" w:rsidP="00F84755">
      <w:r w:rsidRPr="0072455C">
        <w:t xml:space="preserve">                                </w:t>
      </w:r>
      <w:r w:rsidRPr="0072455C">
        <w:rPr>
          <w:noProof/>
        </w:rPr>
        <w:drawing>
          <wp:inline distT="0" distB="0" distL="0" distR="0" wp14:anchorId="219FF140" wp14:editId="507B7CBA">
            <wp:extent cx="2221683" cy="1896559"/>
            <wp:effectExtent l="0" t="0" r="0" b="0"/>
            <wp:docPr id="1831544680" name="image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4680" name="image5.png" descr="A screenshot of a computer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683" cy="1896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4C9ED" w14:textId="77777777" w:rsidR="00DA159D" w:rsidRPr="0072455C" w:rsidRDefault="00DA159D" w:rsidP="00DA159D"/>
    <w:p w14:paraId="633B1AAB" w14:textId="58276F11" w:rsidR="00F84755" w:rsidRPr="0072455C" w:rsidRDefault="00F84755" w:rsidP="00DA159D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செயல்பாடு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6: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பூலியன்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  <w:r w:rsidRPr="0072455C">
        <w:rPr>
          <w:rFonts w:ascii="Nirmala UI" w:eastAsiaTheme="majorEastAsia" w:hAnsi="Nirmala UI" w:cs="Nirmala UI"/>
          <w:color w:val="0F4761" w:themeColor="accent1" w:themeShade="BF"/>
        </w:rPr>
        <w:t>ஆபரேட்டர்கள்</w:t>
      </w:r>
      <w:r w:rsidRPr="0072455C">
        <w:rPr>
          <w:rFonts w:asciiTheme="majorHAnsi" w:eastAsiaTheme="majorEastAsia" w:hAnsiTheme="majorHAnsi" w:cstheme="majorBidi"/>
          <w:color w:val="0F4761" w:themeColor="accent1" w:themeShade="BF"/>
        </w:rPr>
        <w:t xml:space="preserve"> </w:t>
      </w:r>
    </w:p>
    <w:p w14:paraId="7BDCC081" w14:textId="77777777" w:rsidR="00F84755" w:rsidRPr="0072455C" w:rsidRDefault="00F84755" w:rsidP="00DA159D">
      <w:pPr>
        <w:rPr>
          <w:rFonts w:asciiTheme="majorHAnsi" w:eastAsiaTheme="majorEastAsia" w:hAnsiTheme="majorHAnsi" w:cstheme="majorBidi"/>
          <w:color w:val="0F4761" w:themeColor="accent1" w:themeShade="BF"/>
        </w:rPr>
      </w:pPr>
    </w:p>
    <w:p w14:paraId="22C16710" w14:textId="5ED21331" w:rsidR="00DA159D" w:rsidRPr="0072455C" w:rsidRDefault="00F84755" w:rsidP="00DA159D">
      <w:r w:rsidRPr="0072455C">
        <w:rPr>
          <w:rFonts w:ascii="Nirmala UI" w:hAnsi="Nirmala UI" w:cs="Nirmala UI"/>
        </w:rPr>
        <w:t>குறியீட்டை</w:t>
      </w:r>
      <w:r w:rsidRPr="0072455C">
        <w:t xml:space="preserve"> </w:t>
      </w:r>
      <w:r w:rsidRPr="0072455C">
        <w:rPr>
          <w:rFonts w:ascii="Nirmala UI" w:hAnsi="Nirmala UI" w:cs="Nirmala UI"/>
        </w:rPr>
        <w:t>இயக்காமல்</w:t>
      </w:r>
      <w:r w:rsidRPr="0072455C">
        <w:t xml:space="preserve">, </w:t>
      </w:r>
      <w:r w:rsidRPr="0072455C">
        <w:rPr>
          <w:rFonts w:ascii="Nirmala UI" w:hAnsi="Nirmala UI" w:cs="Nirmala UI"/>
        </w:rPr>
        <w:t>இந்த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நிரல்களின்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வெளியீட்டைக்</w:t>
      </w:r>
      <w:r w:rsidRPr="0072455C">
        <w:t xml:space="preserve"> </w:t>
      </w:r>
      <w:r w:rsidRPr="0072455C">
        <w:rPr>
          <w:rFonts w:ascii="Nirmala UI" w:hAnsi="Nirmala UI" w:cs="Nirmala UI"/>
        </w:rPr>
        <w:t>கணிக்கவும்</w:t>
      </w:r>
      <w:r w:rsidRPr="0072455C">
        <w:t>:</w:t>
      </w:r>
    </w:p>
    <w:p w14:paraId="3C37223B" w14:textId="77777777" w:rsidR="00F84755" w:rsidRPr="0072455C" w:rsidRDefault="00F84755" w:rsidP="00DA159D"/>
    <w:p w14:paraId="709BA4E1" w14:textId="77777777" w:rsidR="00DA159D" w:rsidRPr="0072455C" w:rsidRDefault="00DA159D" w:rsidP="00DA159D">
      <w:r w:rsidRPr="0072455C">
        <w:t xml:space="preserve">1. </w:t>
      </w:r>
    </w:p>
    <w:p w14:paraId="1E11444D" w14:textId="77777777" w:rsidR="00DA159D" w:rsidRPr="0072455C" w:rsidRDefault="00DA159D" w:rsidP="00DA159D">
      <w:r w:rsidRPr="0072455C">
        <w:rPr>
          <w:noProof/>
        </w:rPr>
        <w:drawing>
          <wp:inline distT="0" distB="0" distL="0" distR="0" wp14:anchorId="0FA43F5F" wp14:editId="2C6CD213">
            <wp:extent cx="5319713" cy="1256284"/>
            <wp:effectExtent l="0" t="0" r="0" b="0"/>
            <wp:docPr id="1831544677" name="image1.png" descr="A white background with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4677" name="image1.png" descr="A white background with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1256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5FB7E" w14:textId="77777777" w:rsidR="00DA159D" w:rsidRPr="0072455C" w:rsidRDefault="00DA159D" w:rsidP="00DA159D"/>
    <w:p w14:paraId="278E837F" w14:textId="77777777" w:rsidR="00F84755" w:rsidRPr="0072455C" w:rsidRDefault="00F84755" w:rsidP="00DA159D">
      <w:r w:rsidRPr="0072455C">
        <w:rPr>
          <w:rFonts w:ascii="Nirmala UI" w:hAnsi="Nirmala UI" w:cs="Nirmala UI"/>
        </w:rPr>
        <w:lastRenderedPageBreak/>
        <w:t>பயனர்</w:t>
      </w:r>
      <w:r w:rsidRPr="0072455C">
        <w:t xml:space="preserve"> </w:t>
      </w:r>
      <w:r w:rsidRPr="0072455C">
        <w:rPr>
          <w:rFonts w:ascii="Nirmala UI" w:hAnsi="Nirmala UI" w:cs="Nirmala UI"/>
        </w:rPr>
        <w:t>உள்ளிட்டால்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என்ன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வெளியீடு</w:t>
      </w:r>
      <w:r w:rsidRPr="0072455C">
        <w:t xml:space="preserve"> </w:t>
      </w:r>
      <w:r w:rsidRPr="0072455C">
        <w:rPr>
          <w:rFonts w:ascii="Nirmala UI" w:hAnsi="Nirmala UI" w:cs="Nirmala UI"/>
        </w:rPr>
        <w:t>கிடைக்கும்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நீங்கள்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நினைக்கிறீர்கள்</w:t>
      </w:r>
      <w:r w:rsidRPr="0072455C">
        <w:t>:</w:t>
      </w:r>
    </w:p>
    <w:p w14:paraId="27B0A494" w14:textId="77777777" w:rsidR="00F84755" w:rsidRPr="0072455C" w:rsidRDefault="00F84755" w:rsidP="00F84755">
      <w:r w:rsidRPr="0072455C">
        <w:t xml:space="preserve">a) </w:t>
      </w:r>
      <w:r w:rsidRPr="0072455C">
        <w:rPr>
          <w:rFonts w:ascii="Nirmala UI" w:hAnsi="Nirmala UI" w:cs="Nirmala UI"/>
        </w:rPr>
        <w:t>ஃப்ரெட்</w:t>
      </w:r>
      <w:r w:rsidRPr="0072455C">
        <w:t xml:space="preserve"> </w:t>
      </w:r>
      <w:r w:rsidRPr="0072455C">
        <w:rPr>
          <w:rFonts w:ascii="Nirmala UI" w:hAnsi="Nirmala UI" w:cs="Nirmala UI"/>
        </w:rPr>
        <w:t>மற்றும்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கடவுச்சொல்</w:t>
      </w:r>
      <w:r w:rsidRPr="0072455C">
        <w:t>123</w:t>
      </w:r>
    </w:p>
    <w:p w14:paraId="3EA67923" w14:textId="77777777" w:rsidR="00F84755" w:rsidRPr="0072455C" w:rsidRDefault="00F84755" w:rsidP="00F84755"/>
    <w:p w14:paraId="13821679" w14:textId="77777777" w:rsidR="00F84755" w:rsidRPr="0072455C" w:rsidRDefault="00F84755" w:rsidP="00F84755">
      <w:r w:rsidRPr="0072455C">
        <w:rPr>
          <w:rFonts w:ascii="Nirmala UI" w:hAnsi="Nirmala UI" w:cs="Nirmala UI"/>
        </w:rPr>
        <w:t>பதில்</w:t>
      </w:r>
      <w:r w:rsidRPr="0072455C">
        <w:t xml:space="preserve">: </w:t>
      </w:r>
    </w:p>
    <w:p w14:paraId="00A4E2DF" w14:textId="77777777" w:rsidR="00F84755" w:rsidRPr="0072455C" w:rsidRDefault="00F84755" w:rsidP="00F84755"/>
    <w:p w14:paraId="50A0405B" w14:textId="77777777" w:rsidR="00F84755" w:rsidRPr="0072455C" w:rsidRDefault="00F84755" w:rsidP="00F84755">
      <w:r w:rsidRPr="0072455C">
        <w:t xml:space="preserve">b) </w:t>
      </w:r>
      <w:r w:rsidRPr="0072455C">
        <w:rPr>
          <w:rFonts w:ascii="Nirmala UI" w:hAnsi="Nirmala UI" w:cs="Nirmala UI"/>
        </w:rPr>
        <w:t>ஃப்ரெட்</w:t>
      </w:r>
      <w:r w:rsidRPr="0072455C">
        <w:t xml:space="preserve"> </w:t>
      </w:r>
      <w:r w:rsidRPr="0072455C">
        <w:rPr>
          <w:rFonts w:ascii="Nirmala UI" w:hAnsi="Nirmala UI" w:cs="Nirmala UI"/>
        </w:rPr>
        <w:t>மற்றும்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லெட்மைன்</w:t>
      </w:r>
    </w:p>
    <w:p w14:paraId="2ED1B781" w14:textId="77777777" w:rsidR="00F84755" w:rsidRPr="0072455C" w:rsidRDefault="00F84755" w:rsidP="00F84755"/>
    <w:p w14:paraId="3E79AA01" w14:textId="77777777" w:rsidR="00F84755" w:rsidRPr="0072455C" w:rsidRDefault="00F84755" w:rsidP="00F84755">
      <w:r w:rsidRPr="0072455C">
        <w:rPr>
          <w:rFonts w:ascii="Nirmala UI" w:hAnsi="Nirmala UI" w:cs="Nirmala UI"/>
        </w:rPr>
        <w:t>பதில்</w:t>
      </w:r>
      <w:r w:rsidRPr="0072455C">
        <w:t xml:space="preserve">: </w:t>
      </w:r>
    </w:p>
    <w:p w14:paraId="5C7BAF8B" w14:textId="77777777" w:rsidR="00F84755" w:rsidRPr="0072455C" w:rsidRDefault="00F84755" w:rsidP="00F84755"/>
    <w:p w14:paraId="100A56C5" w14:textId="77777777" w:rsidR="00F84755" w:rsidRPr="0072455C" w:rsidRDefault="00F84755" w:rsidP="00F84755">
      <w:r w:rsidRPr="0072455C">
        <w:t xml:space="preserve">c) </w:t>
      </w:r>
      <w:r w:rsidRPr="0072455C">
        <w:rPr>
          <w:rFonts w:ascii="Nirmala UI" w:hAnsi="Nirmala UI" w:cs="Nirmala UI"/>
        </w:rPr>
        <w:t>சூ</w:t>
      </w:r>
      <w:r w:rsidRPr="0072455C">
        <w:t xml:space="preserve"> </w:t>
      </w:r>
      <w:r w:rsidRPr="0072455C">
        <w:rPr>
          <w:rFonts w:ascii="Nirmala UI" w:hAnsi="Nirmala UI" w:cs="Nirmala UI"/>
        </w:rPr>
        <w:t>மற்றும்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லெட்மைன்</w:t>
      </w:r>
    </w:p>
    <w:p w14:paraId="77AF6CEC" w14:textId="77777777" w:rsidR="00F84755" w:rsidRPr="0072455C" w:rsidRDefault="00F84755" w:rsidP="00F84755"/>
    <w:p w14:paraId="2F30A1D2" w14:textId="1FF2A421" w:rsidR="00DA159D" w:rsidRPr="0072455C" w:rsidRDefault="00F84755" w:rsidP="00F84755">
      <w:r w:rsidRPr="0072455C">
        <w:rPr>
          <w:rFonts w:ascii="Nirmala UI" w:hAnsi="Nirmala UI" w:cs="Nirmala UI"/>
        </w:rPr>
        <w:t>பதில்</w:t>
      </w:r>
      <w:r w:rsidRPr="0072455C">
        <w:t>:</w:t>
      </w:r>
    </w:p>
    <w:p w14:paraId="7C270587" w14:textId="77777777" w:rsidR="00F84755" w:rsidRPr="0072455C" w:rsidRDefault="00F84755" w:rsidP="00DA159D"/>
    <w:p w14:paraId="7B0F8517" w14:textId="19D0D924" w:rsidR="00DA159D" w:rsidRPr="0072455C" w:rsidRDefault="00DA159D" w:rsidP="00DA159D">
      <w:r w:rsidRPr="0072455C">
        <w:t xml:space="preserve">2. </w:t>
      </w:r>
    </w:p>
    <w:p w14:paraId="416D8A55" w14:textId="77777777" w:rsidR="00A32E81" w:rsidRPr="0072455C" w:rsidRDefault="00DA159D" w:rsidP="00F84755">
      <w:pPr>
        <w:rPr>
          <w:rFonts w:ascii="Nirmala UI" w:hAnsi="Nirmala UI" w:cs="Nirmala UI"/>
        </w:rPr>
      </w:pPr>
      <w:r w:rsidRPr="0072455C">
        <w:rPr>
          <w:noProof/>
        </w:rPr>
        <w:drawing>
          <wp:inline distT="0" distB="0" distL="0" distR="0" wp14:anchorId="7D477897" wp14:editId="0F643DD2">
            <wp:extent cx="5492185" cy="1293662"/>
            <wp:effectExtent l="0" t="0" r="0" b="0"/>
            <wp:docPr id="1831544678" name="image3.png" descr="A white background with green and blu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44678" name="image3.png" descr="A white background with green and blue tex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185" cy="1293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7E043" w14:textId="77777777" w:rsidR="00A32E81" w:rsidRPr="0072455C" w:rsidRDefault="00A32E81" w:rsidP="00F84755">
      <w:pPr>
        <w:rPr>
          <w:rFonts w:ascii="Nirmala UI" w:hAnsi="Nirmala UI" w:cs="Nirmala UI"/>
        </w:rPr>
      </w:pPr>
    </w:p>
    <w:p w14:paraId="4193DF46" w14:textId="2260B68C" w:rsidR="00F84755" w:rsidRPr="0072455C" w:rsidRDefault="00F84755" w:rsidP="00F84755">
      <w:r w:rsidRPr="0072455C">
        <w:rPr>
          <w:rFonts w:ascii="Nirmala UI" w:hAnsi="Nirmala UI" w:cs="Nirmala UI"/>
        </w:rPr>
        <w:t>பயனர்</w:t>
      </w:r>
      <w:r w:rsidRPr="0072455C">
        <w:t xml:space="preserve"> </w:t>
      </w:r>
      <w:r w:rsidRPr="0072455C">
        <w:rPr>
          <w:rFonts w:ascii="Nirmala UI" w:hAnsi="Nirmala UI" w:cs="Nirmala UI"/>
        </w:rPr>
        <w:t>பின்வருவனவற்றை</w:t>
      </w:r>
      <w:r w:rsidRPr="0072455C">
        <w:t xml:space="preserve"> </w:t>
      </w:r>
      <w:r w:rsidRPr="0072455C">
        <w:rPr>
          <w:rFonts w:ascii="Nirmala UI" w:hAnsi="Nirmala UI" w:cs="Nirmala UI"/>
        </w:rPr>
        <w:t>உள்ளிட்டால்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என்ன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வெளியீடு</w:t>
      </w:r>
      <w:r w:rsidRPr="0072455C">
        <w:t xml:space="preserve"> </w:t>
      </w:r>
      <w:r w:rsidRPr="0072455C">
        <w:rPr>
          <w:rFonts w:ascii="Nirmala UI" w:hAnsi="Nirmala UI" w:cs="Nirmala UI"/>
        </w:rPr>
        <w:t>கிடைக்கும்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என்று</w:t>
      </w:r>
      <w:r w:rsidRPr="0072455C">
        <w:t xml:space="preserve"> </w:t>
      </w:r>
      <w:r w:rsidRPr="0072455C">
        <w:rPr>
          <w:rFonts w:ascii="Nirmala UI" w:hAnsi="Nirmala UI" w:cs="Nirmala UI"/>
        </w:rPr>
        <w:t>நீங்கள்</w:t>
      </w:r>
      <w:r w:rsidRPr="0072455C">
        <w:t xml:space="preserve"> </w:t>
      </w:r>
      <w:r w:rsidRPr="0072455C">
        <w:rPr>
          <w:rFonts w:ascii="Nirmala UI" w:hAnsi="Nirmala UI" w:cs="Nirmala UI"/>
        </w:rPr>
        <w:t>நினைக்கிறீர்கள்</w:t>
      </w:r>
      <w:r w:rsidRPr="0072455C">
        <w:t>:</w:t>
      </w:r>
    </w:p>
    <w:p w14:paraId="60E94849" w14:textId="77777777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a) Y </w:t>
      </w:r>
      <w:r w:rsidRPr="0072455C">
        <w:rPr>
          <w:rFonts w:ascii="Nirmala UI" w:eastAsia="Times New Roman" w:hAnsi="Nirmala UI" w:cs="Nirmala UI"/>
          <w:color w:val="auto"/>
          <w:sz w:val="24"/>
          <w:szCs w:val="24"/>
        </w:rPr>
        <w:t>மற்றும்</w:t>
      </w: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 Y</w:t>
      </w:r>
    </w:p>
    <w:p w14:paraId="0529184B" w14:textId="021B0770" w:rsidR="00F84755" w:rsidRPr="0072455C" w:rsidRDefault="00A32E81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   </w:t>
      </w:r>
      <w:r w:rsidR="00F84755" w:rsidRPr="0072455C">
        <w:rPr>
          <w:rFonts w:ascii="Nirmala UI" w:eastAsia="Times New Roman" w:hAnsi="Nirmala UI" w:cs="Nirmala UI"/>
          <w:color w:val="auto"/>
          <w:sz w:val="24"/>
          <w:szCs w:val="24"/>
        </w:rPr>
        <w:t>பதில்</w:t>
      </w:r>
      <w:r w:rsidR="00F84755" w:rsidRPr="0072455C">
        <w:rPr>
          <w:rFonts w:ascii="Arial" w:eastAsia="Times New Roman" w:hAnsi="Arial" w:cs="Arial"/>
          <w:color w:val="auto"/>
          <w:sz w:val="24"/>
          <w:szCs w:val="24"/>
        </w:rPr>
        <w:t>:</w:t>
      </w:r>
    </w:p>
    <w:p w14:paraId="4E81BB57" w14:textId="77777777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b) Y </w:t>
      </w:r>
      <w:r w:rsidRPr="0072455C">
        <w:rPr>
          <w:rFonts w:ascii="Nirmala UI" w:eastAsia="Times New Roman" w:hAnsi="Nirmala UI" w:cs="Nirmala UI"/>
          <w:color w:val="auto"/>
          <w:sz w:val="24"/>
          <w:szCs w:val="24"/>
        </w:rPr>
        <w:t>மற்றும்</w:t>
      </w: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 N</w:t>
      </w:r>
    </w:p>
    <w:p w14:paraId="3DA6141E" w14:textId="77777777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Nirmala UI" w:eastAsia="Times New Roman" w:hAnsi="Nirmala UI" w:cs="Nirmala UI"/>
          <w:color w:val="auto"/>
          <w:sz w:val="24"/>
          <w:szCs w:val="24"/>
        </w:rPr>
        <w:t>பதில்</w:t>
      </w:r>
      <w:r w:rsidRPr="0072455C">
        <w:rPr>
          <w:rFonts w:ascii="Arial" w:eastAsia="Times New Roman" w:hAnsi="Arial" w:cs="Arial"/>
          <w:color w:val="auto"/>
          <w:sz w:val="24"/>
          <w:szCs w:val="24"/>
        </w:rPr>
        <w:t>:</w:t>
      </w:r>
    </w:p>
    <w:p w14:paraId="7342953E" w14:textId="77777777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c) N </w:t>
      </w:r>
      <w:r w:rsidRPr="0072455C">
        <w:rPr>
          <w:rFonts w:ascii="Nirmala UI" w:eastAsia="Times New Roman" w:hAnsi="Nirmala UI" w:cs="Nirmala UI"/>
          <w:color w:val="auto"/>
          <w:sz w:val="24"/>
          <w:szCs w:val="24"/>
        </w:rPr>
        <w:t>மற்றும்</w:t>
      </w: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 Y</w:t>
      </w:r>
    </w:p>
    <w:p w14:paraId="13ED0BAA" w14:textId="77777777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Nirmala UI" w:eastAsia="Times New Roman" w:hAnsi="Nirmala UI" w:cs="Nirmala UI"/>
          <w:color w:val="auto"/>
          <w:sz w:val="24"/>
          <w:szCs w:val="24"/>
        </w:rPr>
        <w:t>பதில்</w:t>
      </w:r>
      <w:r w:rsidRPr="0072455C">
        <w:rPr>
          <w:rFonts w:ascii="Arial" w:eastAsia="Times New Roman" w:hAnsi="Arial" w:cs="Arial"/>
          <w:color w:val="auto"/>
          <w:sz w:val="24"/>
          <w:szCs w:val="24"/>
        </w:rPr>
        <w:t>:</w:t>
      </w:r>
    </w:p>
    <w:p w14:paraId="07E537DA" w14:textId="435BD703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</w:p>
    <w:p w14:paraId="4128F13B" w14:textId="77777777" w:rsidR="00F84755" w:rsidRPr="0072455C" w:rsidRDefault="00F84755" w:rsidP="00F84755"/>
    <w:p w14:paraId="7F9C576B" w14:textId="77777777" w:rsidR="00F84755" w:rsidRPr="0072455C" w:rsidRDefault="00F84755" w:rsidP="00F84755">
      <w:pPr>
        <w:pStyle w:val="Heading2"/>
        <w:rPr>
          <w:rFonts w:ascii="Arial" w:eastAsia="Times New Roman" w:hAnsi="Arial" w:cs="Arial"/>
          <w:color w:val="auto"/>
          <w:sz w:val="24"/>
          <w:szCs w:val="24"/>
        </w:rPr>
      </w:pP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3) N </w:t>
      </w:r>
      <w:r w:rsidRPr="0072455C">
        <w:rPr>
          <w:rFonts w:ascii="Nirmala UI" w:eastAsia="Times New Roman" w:hAnsi="Nirmala UI" w:cs="Nirmala UI"/>
          <w:color w:val="auto"/>
          <w:sz w:val="24"/>
          <w:szCs w:val="24"/>
        </w:rPr>
        <w:t>மற்றும்</w:t>
      </w:r>
      <w:r w:rsidRPr="0072455C">
        <w:rPr>
          <w:rFonts w:ascii="Arial" w:eastAsia="Times New Roman" w:hAnsi="Arial" w:cs="Arial"/>
          <w:color w:val="auto"/>
          <w:sz w:val="24"/>
          <w:szCs w:val="24"/>
        </w:rPr>
        <w:t xml:space="preserve"> N</w:t>
      </w:r>
    </w:p>
    <w:p w14:paraId="2A13223E" w14:textId="77777777" w:rsidR="00A32E81" w:rsidRPr="0072455C" w:rsidRDefault="00F84755" w:rsidP="00DA159D">
      <w:pPr>
        <w:rPr>
          <w:rFonts w:ascii="Nirmala UI" w:hAnsi="Nirmala UI" w:cs="Nirmala UI"/>
        </w:rPr>
      </w:pPr>
      <w:r w:rsidRPr="0072455C">
        <w:rPr>
          <w:rFonts w:ascii="Nirmala UI" w:hAnsi="Nirmala UI" w:cs="Nirmala UI" w:hint="cs"/>
        </w:rPr>
        <w:t>பதில்</w:t>
      </w:r>
      <w:r w:rsidRPr="0072455C">
        <w:rPr>
          <w:rFonts w:ascii="Nirmala UI" w:hAnsi="Nirmala UI" w:cs="Nirmala UI"/>
        </w:rPr>
        <w:t>:</w:t>
      </w:r>
    </w:p>
    <w:p w14:paraId="41D170A4" w14:textId="77777777" w:rsidR="00A32E81" w:rsidRPr="0072455C" w:rsidRDefault="00A32E81" w:rsidP="00DA159D">
      <w:pPr>
        <w:rPr>
          <w:rFonts w:ascii="Nirmala UI" w:hAnsi="Nirmala UI" w:cs="Nirmala UI"/>
        </w:rPr>
      </w:pPr>
    </w:p>
    <w:p w14:paraId="60CE1D05" w14:textId="0727A45D" w:rsidR="00A32E81" w:rsidRPr="0072455C" w:rsidRDefault="00A32E81" w:rsidP="00DA159D">
      <w:pPr>
        <w:rPr>
          <w:rFonts w:ascii="Nirmala UI" w:hAnsi="Nirmala UI" w:cs="Nirmala UI"/>
        </w:rPr>
      </w:pPr>
    </w:p>
    <w:p w14:paraId="16D9487F" w14:textId="77777777" w:rsidR="00A32E81" w:rsidRPr="0072455C" w:rsidRDefault="00A32E81" w:rsidP="00DA159D">
      <w:pPr>
        <w:rPr>
          <w:rFonts w:ascii="Nirmala UI" w:hAnsi="Nirmala UI" w:cs="Nirmala UI"/>
        </w:rPr>
      </w:pPr>
    </w:p>
    <w:p w14:paraId="44E7AEBF" w14:textId="77777777" w:rsidR="00A32E81" w:rsidRPr="0072455C" w:rsidRDefault="00A32E81" w:rsidP="00DA159D">
      <w:pPr>
        <w:rPr>
          <w:rFonts w:ascii="Nirmala UI" w:hAnsi="Nirmala UI" w:cs="Nirmala UI"/>
        </w:rPr>
      </w:pPr>
    </w:p>
    <w:p w14:paraId="3A86AF3F" w14:textId="6074C5A3" w:rsidR="00F84755" w:rsidRPr="0072455C" w:rsidRDefault="0072455C" w:rsidP="00DA159D">
      <w:pPr>
        <w:rPr>
          <w:rFonts w:ascii="Nirmala UI" w:hAnsi="Nirmala UI" w:cs="Nirmala UI"/>
        </w:rPr>
      </w:pPr>
      <w:r w:rsidRPr="0072455C">
        <w:rPr>
          <w:rFonts w:ascii="Nirmala UI" w:eastAsiaTheme="majorEastAsia" w:hAnsi="Nirmala UI" w:cs="Nirmala UI"/>
          <w:color w:val="0F4761" w:themeColor="accent1" w:themeShade="BF"/>
        </w:rPr>
        <w:t>செயல்பாடு</w:t>
      </w:r>
      <w:r>
        <w:rPr>
          <w:rFonts w:ascii="Nirmala UI" w:eastAsiaTheme="majorEastAsia" w:hAnsi="Nirmala UI" w:cs="Nirmala UI"/>
          <w:color w:val="0F4761" w:themeColor="accent1" w:themeShade="BF"/>
        </w:rPr>
        <w:t xml:space="preserve"> 7</w:t>
      </w:r>
      <w:r w:rsidR="00F84755" w:rsidRPr="0072455C">
        <w:rPr>
          <w:rFonts w:ascii="Nirmala UI" w:hAnsi="Nirmala UI" w:cs="Nirmala UI"/>
        </w:rPr>
        <w:t xml:space="preserve">: </w:t>
      </w:r>
      <w:r w:rsidR="00F84755" w:rsidRPr="0072455C">
        <w:rPr>
          <w:rFonts w:ascii="Nirmala UI" w:hAnsi="Nirmala UI" w:cs="Nirmala UI" w:hint="cs"/>
        </w:rPr>
        <w:t>ஒரு</w:t>
      </w:r>
      <w:r w:rsidR="00F84755" w:rsidRPr="0072455C">
        <w:rPr>
          <w:rFonts w:ascii="Nirmala UI" w:hAnsi="Nirmala UI" w:cs="Nirmala UI"/>
        </w:rPr>
        <w:t xml:space="preserve"> </w:t>
      </w:r>
      <w:r w:rsidR="00F84755" w:rsidRPr="0072455C">
        <w:rPr>
          <w:rFonts w:ascii="Nirmala UI" w:hAnsi="Nirmala UI" w:cs="Nirmala UI" w:hint="cs"/>
        </w:rPr>
        <w:t>சுழற்சியில்</w:t>
      </w:r>
      <w:r w:rsidR="00F84755" w:rsidRPr="0072455C">
        <w:rPr>
          <w:rFonts w:ascii="Nirmala UI" w:hAnsi="Nirmala UI" w:cs="Nirmala UI"/>
        </w:rPr>
        <w:t xml:space="preserve"> </w:t>
      </w:r>
      <w:r w:rsidR="00F84755" w:rsidRPr="0072455C">
        <w:rPr>
          <w:rFonts w:ascii="Nirmala UI" w:hAnsi="Nirmala UI" w:cs="Nirmala UI" w:hint="cs"/>
        </w:rPr>
        <w:t>பூலியன்</w:t>
      </w:r>
      <w:r w:rsidR="00F84755" w:rsidRPr="0072455C">
        <w:rPr>
          <w:rFonts w:ascii="Nirmala UI" w:hAnsi="Nirmala UI" w:cs="Nirmala UI"/>
        </w:rPr>
        <w:t xml:space="preserve"> </w:t>
      </w:r>
      <w:r w:rsidR="00F84755" w:rsidRPr="0072455C">
        <w:rPr>
          <w:rFonts w:ascii="Nirmala UI" w:hAnsi="Nirmala UI" w:cs="Nirmala UI" w:hint="cs"/>
        </w:rPr>
        <w:t>ஆபரேட்டர்கள்</w:t>
      </w:r>
    </w:p>
    <w:p w14:paraId="797973C9" w14:textId="77777777" w:rsidR="00F84755" w:rsidRPr="0072455C" w:rsidRDefault="00F84755" w:rsidP="00DA159D">
      <w:pPr>
        <w:rPr>
          <w:rFonts w:ascii="Nirmala UI" w:hAnsi="Nirmala UI" w:cs="Nirmala UI"/>
        </w:rPr>
      </w:pPr>
    </w:p>
    <w:p w14:paraId="20BD9964" w14:textId="799E67D7" w:rsidR="00DA159D" w:rsidRPr="0072455C" w:rsidRDefault="00F84755" w:rsidP="00DA159D">
      <w:pPr>
        <w:spacing w:after="160" w:line="259" w:lineRule="auto"/>
      </w:pP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லூப்பைப்</w:t>
      </w:r>
      <w:r w:rsidRPr="0072455C">
        <w:t xml:space="preserve"> </w:t>
      </w:r>
      <w:r w:rsidRPr="0072455C">
        <w:rPr>
          <w:rFonts w:ascii="Nirmala UI" w:hAnsi="Nirmala UI" w:cs="Nirmala UI"/>
        </w:rPr>
        <w:t>பயன்படுத்தி</w:t>
      </w:r>
      <w:r w:rsidRPr="0072455C">
        <w:t xml:space="preserve"> </w:t>
      </w:r>
      <w:r w:rsidRPr="0072455C">
        <w:rPr>
          <w:rFonts w:ascii="Nirmala UI" w:hAnsi="Nirmala UI" w:cs="Nirmala UI"/>
        </w:rPr>
        <w:t>ஐந்து</w:t>
      </w:r>
      <w:r w:rsidRPr="0072455C">
        <w:t xml:space="preserve"> </w:t>
      </w:r>
      <w:r w:rsidRPr="0072455C">
        <w:rPr>
          <w:rFonts w:ascii="Nirmala UI" w:hAnsi="Nirmala UI" w:cs="Nirmala UI"/>
        </w:rPr>
        <w:t>வண்ணங்களை</w:t>
      </w:r>
      <w:r w:rsidRPr="0072455C">
        <w:t xml:space="preserve"> </w:t>
      </w:r>
      <w:r w:rsidRPr="0072455C">
        <w:rPr>
          <w:rFonts w:ascii="Nirmala UI" w:hAnsi="Nirmala UI" w:cs="Nirmala UI"/>
        </w:rPr>
        <w:t>உள்ளிட</w:t>
      </w:r>
      <w:r w:rsidRPr="0072455C">
        <w:t xml:space="preserve"> </w:t>
      </w:r>
      <w:r w:rsidRPr="0072455C">
        <w:rPr>
          <w:rFonts w:ascii="Nirmala UI" w:hAnsi="Nirmala UI" w:cs="Nirmala UI"/>
        </w:rPr>
        <w:t>பயனரைக்</w:t>
      </w:r>
      <w:r w:rsidRPr="0072455C">
        <w:t xml:space="preserve"> </w:t>
      </w:r>
      <w:r w:rsidRPr="0072455C">
        <w:rPr>
          <w:rFonts w:ascii="Nirmala UI" w:hAnsi="Nirmala UI" w:cs="Nirmala UI"/>
        </w:rPr>
        <w:t>கேட்கும்</w:t>
      </w:r>
      <w:r w:rsidRPr="0072455C">
        <w:t xml:space="preserve"> </w:t>
      </w:r>
      <w:r w:rsidRPr="0072455C">
        <w:rPr>
          <w:rFonts w:ascii="Nirmala UI" w:hAnsi="Nirmala UI" w:cs="Nirmala UI"/>
        </w:rPr>
        <w:t>ஒரு</w:t>
      </w:r>
      <w:r w:rsidRPr="0072455C">
        <w:t xml:space="preserve"> </w:t>
      </w:r>
      <w:r w:rsidRPr="0072455C">
        <w:rPr>
          <w:rFonts w:ascii="Nirmala UI" w:hAnsi="Nirmala UI" w:cs="Nirmala UI"/>
        </w:rPr>
        <w:t>நிரலை</w:t>
      </w:r>
      <w:r w:rsidRPr="0072455C">
        <w:t xml:space="preserve"> </w:t>
      </w:r>
      <w:r w:rsidRPr="0072455C">
        <w:rPr>
          <w:rFonts w:ascii="Nirmala UI" w:hAnsi="Nirmala UI" w:cs="Nirmala UI"/>
        </w:rPr>
        <w:t>எழுதுங்கள்</w:t>
      </w:r>
      <w:r w:rsidRPr="0072455C">
        <w:t xml:space="preserve">. </w:t>
      </w:r>
      <w:r w:rsidRPr="0072455C">
        <w:rPr>
          <w:rFonts w:ascii="Nirmala UI" w:hAnsi="Nirmala UI" w:cs="Nirmala UI"/>
        </w:rPr>
        <w:t>அவற்றில்</w:t>
      </w:r>
      <w:r w:rsidRPr="0072455C">
        <w:t xml:space="preserve"> </w:t>
      </w:r>
      <w:r w:rsidRPr="0072455C">
        <w:rPr>
          <w:rFonts w:ascii="Nirmala UI" w:hAnsi="Nirmala UI" w:cs="Nirmala UI"/>
        </w:rPr>
        <w:t>எத்தனை</w:t>
      </w:r>
      <w:r w:rsidRPr="0072455C">
        <w:t xml:space="preserve"> </w:t>
      </w:r>
      <w:r w:rsidRPr="0072455C">
        <w:rPr>
          <w:rFonts w:ascii="Nirmala UI" w:hAnsi="Nirmala UI" w:cs="Nirmala UI"/>
        </w:rPr>
        <w:t>முதன்மை</w:t>
      </w:r>
      <w:r w:rsidRPr="0072455C">
        <w:t xml:space="preserve"> </w:t>
      </w:r>
      <w:r w:rsidRPr="0072455C">
        <w:rPr>
          <w:rFonts w:ascii="Nirmala UI" w:hAnsi="Nirmala UI" w:cs="Nirmala UI"/>
        </w:rPr>
        <w:t>வண்ணங்கள்</w:t>
      </w:r>
      <w:r w:rsidRPr="0072455C">
        <w:t xml:space="preserve"> (</w:t>
      </w:r>
      <w:r w:rsidRPr="0072455C">
        <w:rPr>
          <w:rFonts w:ascii="Nirmala UI" w:hAnsi="Nirmala UI" w:cs="Nirmala UI"/>
        </w:rPr>
        <w:t>சிவப்பு</w:t>
      </w:r>
      <w:r w:rsidRPr="0072455C">
        <w:t xml:space="preserve">, </w:t>
      </w:r>
      <w:r w:rsidRPr="0072455C">
        <w:rPr>
          <w:rFonts w:ascii="Nirmala UI" w:hAnsi="Nirmala UI" w:cs="Nirmala UI"/>
        </w:rPr>
        <w:t>மஞ்சள்</w:t>
      </w:r>
      <w:r w:rsidRPr="0072455C">
        <w:t xml:space="preserve">, </w:t>
      </w:r>
      <w:r w:rsidRPr="0072455C">
        <w:rPr>
          <w:rFonts w:ascii="Nirmala UI" w:hAnsi="Nirmala UI" w:cs="Nirmala UI"/>
        </w:rPr>
        <w:t>நீலம்</w:t>
      </w:r>
      <w:r w:rsidRPr="0072455C">
        <w:t xml:space="preserve">) </w:t>
      </w:r>
      <w:r w:rsidRPr="0072455C">
        <w:rPr>
          <w:rFonts w:ascii="Nirmala UI" w:hAnsi="Nirmala UI" w:cs="Nirmala UI"/>
        </w:rPr>
        <w:t>என்பதைக்</w:t>
      </w:r>
      <w:r w:rsidRPr="0072455C">
        <w:t xml:space="preserve"> </w:t>
      </w:r>
      <w:r w:rsidRPr="0072455C">
        <w:rPr>
          <w:rFonts w:ascii="Nirmala UI" w:hAnsi="Nirmala UI" w:cs="Nirmala UI"/>
        </w:rPr>
        <w:t>கணக்கிட்டு</w:t>
      </w:r>
      <w:r w:rsidRPr="0072455C">
        <w:t xml:space="preserve">, </w:t>
      </w:r>
      <w:r w:rsidRPr="0072455C">
        <w:rPr>
          <w:rFonts w:ascii="Nirmala UI" w:hAnsi="Nirmala UI" w:cs="Nirmala UI"/>
        </w:rPr>
        <w:t>நிரலின்</w:t>
      </w:r>
      <w:r w:rsidRPr="0072455C">
        <w:t xml:space="preserve"> </w:t>
      </w:r>
      <w:r w:rsidRPr="0072455C">
        <w:rPr>
          <w:rFonts w:ascii="Nirmala UI" w:hAnsi="Nirmala UI" w:cs="Nirmala UI"/>
        </w:rPr>
        <w:t>இறுதியில்</w:t>
      </w:r>
      <w:r w:rsidRPr="0072455C">
        <w:t xml:space="preserve"> </w:t>
      </w:r>
      <w:r w:rsidRPr="0072455C">
        <w:rPr>
          <w:rFonts w:ascii="Nirmala UI" w:hAnsi="Nirmala UI" w:cs="Nirmala UI"/>
        </w:rPr>
        <w:t>அதை</w:t>
      </w:r>
      <w:r w:rsidRPr="0072455C">
        <w:t xml:space="preserve"> </w:t>
      </w:r>
      <w:r w:rsidRPr="0072455C">
        <w:rPr>
          <w:rFonts w:ascii="Nirmala UI" w:hAnsi="Nirmala UI" w:cs="Nirmala UI"/>
        </w:rPr>
        <w:t>வெளியிடுங்கள்</w:t>
      </w:r>
      <w:r w:rsidRPr="0072455C">
        <w:t>.</w:t>
      </w:r>
    </w:p>
    <w:p w14:paraId="24B26759" w14:textId="77777777" w:rsidR="00DA159D" w:rsidRPr="0072455C" w:rsidRDefault="00DA159D" w:rsidP="00DA159D"/>
    <w:p w14:paraId="08952D67" w14:textId="77777777" w:rsidR="00231E50" w:rsidRPr="0072455C" w:rsidRDefault="00231E50"/>
    <w:sectPr w:rsidR="00231E50" w:rsidRPr="0072455C" w:rsidSect="003D0CAE">
      <w:headerReference w:type="default" r:id="rId11"/>
      <w:footerReference w:type="default" r:id="rId12"/>
      <w:headerReference w:type="first" r:id="rId13"/>
      <w:pgSz w:w="11906" w:h="16838"/>
      <w:pgMar w:top="1628" w:right="1080" w:bottom="1440" w:left="1080" w:header="142" w:footer="22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D83AE2" w14:textId="77777777" w:rsidR="009A1CE4" w:rsidRDefault="009A1CE4">
      <w:r>
        <w:separator/>
      </w:r>
    </w:p>
  </w:endnote>
  <w:endnote w:type="continuationSeparator" w:id="0">
    <w:p w14:paraId="1388B618" w14:textId="77777777" w:rsidR="009A1CE4" w:rsidRDefault="009A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E575E790-9EE5-4CBD-B0C4-B62957CF94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2" w:fontKey="{85F93E37-E61C-47EE-B181-525ED06E754B}"/>
    <w:embedBold r:id="rId3" w:fontKey="{E4679CF6-C601-4FD3-B1AC-DF784C8AB54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8AD770EE-63FF-410B-B60B-257B6F5E4A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3AE7C8" w14:textId="77777777" w:rsidR="00231E50" w:rsidRDefault="00231E5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765"/>
      </w:tabs>
      <w:jc w:val="center"/>
      <w:rPr>
        <w:rFonts w:eastAsia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BC949" w14:textId="77777777" w:rsidR="009A1CE4" w:rsidRDefault="009A1CE4">
      <w:r>
        <w:separator/>
      </w:r>
    </w:p>
  </w:footnote>
  <w:footnote w:type="continuationSeparator" w:id="0">
    <w:p w14:paraId="3E3D7E26" w14:textId="77777777" w:rsidR="009A1CE4" w:rsidRDefault="009A1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2D26E" w14:textId="7242B327" w:rsidR="00231E50" w:rsidRPr="00FC721C" w:rsidRDefault="00EE054C" w:rsidP="00CD4817">
    <w:pPr>
      <w:pStyle w:val="Heading1"/>
      <w:rPr>
        <w:rFonts w:ascii="Arial" w:eastAsia="Arial" w:hAnsi="Arial" w:cs="Arial"/>
        <w:color w:val="152584"/>
        <w:sz w:val="36"/>
        <w:szCs w:val="36"/>
      </w:rPr>
    </w:pPr>
    <w:r>
      <w:rPr>
        <w:rFonts w:ascii="Arial" w:eastAsia="Arial" w:hAnsi="Arial" w:cs="Arial"/>
        <w:noProof/>
        <w:color w:val="152584"/>
      </w:rPr>
      <w:drawing>
        <wp:anchor distT="114300" distB="114300" distL="114300" distR="114300" simplePos="0" relativeHeight="251658240" behindDoc="1" locked="0" layoutInCell="1" hidden="0" allowOverlap="1" wp14:anchorId="2A53A557" wp14:editId="7A254AA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138" cy="10716237"/>
          <wp:effectExtent l="0" t="0" r="0" b="0"/>
          <wp:wrapNone/>
          <wp:docPr id="115693785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37851" name="image2.png"/>
                  <pic:cNvPicPr preferRelativeResize="0"/>
                </pic:nvPicPr>
                <pic:blipFill>
                  <a:blip r:embed="rId1"/>
                  <a:srcRect t="37" b="37"/>
                  <a:stretch>
                    <a:fillRect/>
                  </a:stretch>
                </pic:blipFill>
                <pic:spPr>
                  <a:xfrm>
                    <a:off x="0" y="0"/>
                    <a:ext cx="7577138" cy="107162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C721C" w:rsidRPr="00FC721C">
      <w:rPr>
        <w:rFonts w:hint="cs"/>
      </w:rPr>
      <w:t xml:space="preserve"> </w:t>
    </w:r>
    <w:r w:rsidR="00FC721C" w:rsidRPr="00FC721C">
      <w:rPr>
        <w:rFonts w:ascii="Nirmala UI" w:eastAsia="Arial" w:hAnsi="Nirmala UI" w:cs="Nirmala UI"/>
        <w:color w:val="152584"/>
        <w:sz w:val="36"/>
        <w:szCs w:val="36"/>
      </w:rPr>
      <w:t>பைதான்</w:t>
    </w:r>
    <w:r w:rsidR="00FC721C" w:rsidRPr="00FC721C">
      <w:rPr>
        <w:rFonts w:ascii="Arial" w:eastAsia="Arial" w:hAnsi="Arial" w:cs="Arial"/>
        <w:color w:val="152584"/>
        <w:sz w:val="36"/>
        <w:szCs w:val="36"/>
      </w:rPr>
      <w:t xml:space="preserve"> </w:t>
    </w:r>
    <w:r w:rsidR="00FC721C" w:rsidRPr="00FC721C">
      <w:rPr>
        <w:rFonts w:ascii="Nirmala UI" w:eastAsia="Arial" w:hAnsi="Nirmala UI" w:cs="Nirmala UI"/>
        <w:color w:val="152584"/>
        <w:sz w:val="36"/>
        <w:szCs w:val="36"/>
      </w:rPr>
      <w:t>பணித்தாள்</w:t>
    </w:r>
    <w:r w:rsidR="00FC721C" w:rsidRPr="00FC721C">
      <w:rPr>
        <w:rFonts w:ascii="Arial" w:eastAsia="Arial" w:hAnsi="Arial" w:cs="Arial"/>
        <w:color w:val="152584"/>
        <w:sz w:val="36"/>
        <w:szCs w:val="36"/>
      </w:rPr>
      <w:t xml:space="preserve"> 7: </w:t>
    </w:r>
    <w:r w:rsidR="00FC721C" w:rsidRPr="00FC721C">
      <w:rPr>
        <w:rFonts w:ascii="Nirmala UI" w:eastAsia="Arial" w:hAnsi="Nirmala UI" w:cs="Nirmala UI"/>
        <w:color w:val="152584"/>
        <w:sz w:val="36"/>
        <w:szCs w:val="36"/>
      </w:rPr>
      <w:t>ஒரு</w:t>
    </w:r>
    <w:r w:rsidR="00FC721C" w:rsidRPr="00FC721C">
      <w:rPr>
        <w:rFonts w:ascii="Arial" w:eastAsia="Arial" w:hAnsi="Arial" w:cs="Arial"/>
        <w:color w:val="152584"/>
        <w:sz w:val="36"/>
        <w:szCs w:val="36"/>
      </w:rPr>
      <w:t xml:space="preserve"> </w:t>
    </w:r>
    <w:r w:rsidR="00FC721C" w:rsidRPr="00FC721C">
      <w:rPr>
        <w:rFonts w:ascii="Nirmala UI" w:eastAsia="Arial" w:hAnsi="Nirmala UI" w:cs="Nirmala UI"/>
        <w:color w:val="152584"/>
        <w:sz w:val="36"/>
        <w:szCs w:val="36"/>
      </w:rPr>
      <w:t>சுழற்சியில்</w:t>
    </w:r>
    <w:r w:rsidR="00FC721C" w:rsidRPr="00FC721C">
      <w:rPr>
        <w:rFonts w:ascii="Arial" w:eastAsia="Arial" w:hAnsi="Arial" w:cs="Arial"/>
        <w:color w:val="152584"/>
        <w:sz w:val="36"/>
        <w:szCs w:val="36"/>
      </w:rPr>
      <w:t xml:space="preserve"> </w:t>
    </w:r>
    <w:r w:rsidR="00FC721C" w:rsidRPr="00FC721C">
      <w:rPr>
        <w:rFonts w:ascii="Nirmala UI" w:eastAsia="Arial" w:hAnsi="Nirmala UI" w:cs="Nirmala UI"/>
        <w:color w:val="152584"/>
        <w:sz w:val="36"/>
        <w:szCs w:val="36"/>
      </w:rPr>
      <w:t>தேர்வு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D0150" w14:textId="77777777" w:rsidR="00231E50" w:rsidRDefault="00EE054C">
    <w:pPr>
      <w:jc w:val="center"/>
    </w:pPr>
    <w:r>
      <w:rPr>
        <w:noProof/>
      </w:rPr>
      <w:drawing>
        <wp:inline distT="114300" distB="114300" distL="114300" distR="114300" wp14:anchorId="6036C7CB" wp14:editId="309BB0A8">
          <wp:extent cx="6272213" cy="1017566"/>
          <wp:effectExtent l="0" t="0" r="0" b="0"/>
          <wp:docPr id="30789460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72213" cy="10175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E783A45" w14:textId="77777777" w:rsidR="00231E50" w:rsidRDefault="00231E50"/>
  <w:p w14:paraId="75604B98" w14:textId="77777777" w:rsidR="00231E50" w:rsidRDefault="00EE054C">
    <w:pPr>
      <w:pStyle w:val="Heading1"/>
    </w:pPr>
    <w:bookmarkStart w:id="1" w:name="_heading=h.fadg927tuvd7" w:colFirst="0" w:colLast="0"/>
    <w:bookmarkEnd w:id="1"/>
    <w:r>
      <w:rPr>
        <w:rFonts w:ascii="Arial" w:eastAsia="Arial" w:hAnsi="Arial" w:cs="Arial"/>
        <w:color w:val="152584"/>
      </w:rPr>
      <w:t>Python 1 Worksheet: Output, Operators and Data</w:t>
    </w:r>
  </w:p>
  <w:p w14:paraId="0A4100F4" w14:textId="77777777" w:rsidR="00231E50" w:rsidRDefault="00231E5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59D"/>
    <w:rsid w:val="001622A0"/>
    <w:rsid w:val="00231E50"/>
    <w:rsid w:val="00272DD5"/>
    <w:rsid w:val="003D0CAE"/>
    <w:rsid w:val="0046134A"/>
    <w:rsid w:val="004B2F74"/>
    <w:rsid w:val="005308C0"/>
    <w:rsid w:val="00692A97"/>
    <w:rsid w:val="0072455C"/>
    <w:rsid w:val="00733D5F"/>
    <w:rsid w:val="00827EBA"/>
    <w:rsid w:val="00893B83"/>
    <w:rsid w:val="009A1CE4"/>
    <w:rsid w:val="00A233FB"/>
    <w:rsid w:val="00A32E81"/>
    <w:rsid w:val="00B5358E"/>
    <w:rsid w:val="00B70A16"/>
    <w:rsid w:val="00BF49B0"/>
    <w:rsid w:val="00CD4817"/>
    <w:rsid w:val="00DA159D"/>
    <w:rsid w:val="00EE054C"/>
    <w:rsid w:val="00F84755"/>
    <w:rsid w:val="00FC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5AD9DB"/>
  <w15:docId w15:val="{043FC659-5810-4A5F-A182-45DFBFE9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A159D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6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6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6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6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0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A0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6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A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6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0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6AC"/>
  </w:style>
  <w:style w:type="paragraph" w:styleId="Footer">
    <w:name w:val="footer"/>
    <w:basedOn w:val="Normal"/>
    <w:link w:val="FooterChar"/>
    <w:uiPriority w:val="99"/>
    <w:unhideWhenUsed/>
    <w:rsid w:val="008A0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6AC"/>
  </w:style>
  <w:style w:type="character" w:styleId="HTMLCode">
    <w:name w:val="HTML Code"/>
    <w:basedOn w:val="DefaultParagraphFont"/>
    <w:uiPriority w:val="99"/>
    <w:semiHidden/>
    <w:unhideWhenUsed/>
    <w:rsid w:val="008A06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A0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6AC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bec\Documents\Custom%20Office%20Templates\Ocado%20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nmZ/D6xFhaHKIRYiA28s7YoSg==">CgMxLjAyDmguZmFkZzkyN3R1dmQ3OAByITFVODJaMGtlb05fVENYMGk3SXNMR0x6V2psQWNUakhIWQ==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Ocado worksheet</Template>
  <TotalTime>0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D</dc:creator>
  <cp:lastModifiedBy>yashika R</cp:lastModifiedBy>
  <cp:revision>2</cp:revision>
  <cp:lastPrinted>2024-08-05T13:58:00Z</cp:lastPrinted>
  <dcterms:created xsi:type="dcterms:W3CDTF">2025-06-24T09:47:00Z</dcterms:created>
  <dcterms:modified xsi:type="dcterms:W3CDTF">2025-06-24T09:47:00Z</dcterms:modified>
</cp:coreProperties>
</file>