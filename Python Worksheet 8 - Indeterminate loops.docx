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BAE8C" w14:textId="77777777" w:rsidR="00982CC9" w:rsidRPr="00982CC9" w:rsidRDefault="00982CC9" w:rsidP="00982CC9">
      <w:pPr>
        <w:rPr>
          <w:rFonts w:eastAsia="Arial"/>
          <w:color w:val="152584"/>
          <w:sz w:val="28"/>
          <w:szCs w:val="28"/>
        </w:rPr>
      </w:pP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செயல்பாடு</w:t>
      </w:r>
      <w:proofErr w:type="spellEnd"/>
      <w:r w:rsidRPr="00982CC9">
        <w:rPr>
          <w:rFonts w:eastAsia="Arial"/>
          <w:color w:val="152584"/>
          <w:sz w:val="28"/>
          <w:szCs w:val="28"/>
        </w:rPr>
        <w:t xml:space="preserve"> 1: </w:t>
      </w: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பைதான்</w:t>
      </w:r>
      <w:proofErr w:type="spellEnd"/>
      <w:r w:rsidRPr="00982CC9">
        <w:rPr>
          <w:rFonts w:eastAsia="Arial"/>
          <w:color w:val="152584"/>
          <w:sz w:val="28"/>
          <w:szCs w:val="28"/>
        </w:rPr>
        <w:t xml:space="preserve"> </w:t>
      </w: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டெனில்</w:t>
      </w:r>
      <w:proofErr w:type="spellEnd"/>
      <w:r w:rsidRPr="00982CC9">
        <w:rPr>
          <w:rFonts w:eastAsia="Arial"/>
          <w:color w:val="152584"/>
          <w:sz w:val="28"/>
          <w:szCs w:val="28"/>
        </w:rPr>
        <w:t xml:space="preserve"> </w:t>
      </w: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லூப்</w:t>
      </w:r>
      <w:proofErr w:type="spellEnd"/>
      <w:r w:rsidRPr="00982CC9">
        <w:rPr>
          <w:rFonts w:eastAsia="Arial"/>
          <w:color w:val="152584"/>
          <w:sz w:val="28"/>
          <w:szCs w:val="28"/>
        </w:rPr>
        <w:t xml:space="preserve"> </w:t>
      </w: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செய்யும்</w:t>
      </w:r>
      <w:proofErr w:type="spellEnd"/>
      <w:r w:rsidRPr="00982CC9">
        <w:rPr>
          <w:rFonts w:eastAsia="Arial"/>
          <w:color w:val="152584"/>
          <w:sz w:val="28"/>
          <w:szCs w:val="28"/>
        </w:rPr>
        <w:t xml:space="preserve"> </w:t>
      </w: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போது</w:t>
      </w:r>
      <w:proofErr w:type="spellEnd"/>
      <w:r w:rsidRPr="00982CC9">
        <w:rPr>
          <w:rFonts w:eastAsia="Arial"/>
          <w:color w:val="152584"/>
          <w:sz w:val="28"/>
          <w:szCs w:val="28"/>
        </w:rPr>
        <w:t xml:space="preserve"> </w:t>
      </w: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நிச்சயமற்றது</w:t>
      </w:r>
      <w:proofErr w:type="spellEnd"/>
    </w:p>
    <w:p w14:paraId="47242AEB" w14:textId="77777777" w:rsidR="00982CC9" w:rsidRPr="00982CC9" w:rsidRDefault="00982CC9" w:rsidP="00982CC9">
      <w:pPr>
        <w:rPr>
          <w:rFonts w:eastAsia="Arial"/>
          <w:color w:val="152584"/>
          <w:sz w:val="32"/>
          <w:szCs w:val="32"/>
        </w:rPr>
      </w:pPr>
      <w:r w:rsidRPr="00982CC9">
        <w:rPr>
          <w:rFonts w:eastAsia="Arial"/>
          <w:color w:val="152584"/>
          <w:sz w:val="32"/>
          <w:szCs w:val="32"/>
        </w:rPr>
        <w:t xml:space="preserve">●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பைதான்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டெனில்</w:t>
      </w:r>
      <w:proofErr w:type="spellEnd"/>
      <w:r w:rsidRPr="00982CC9">
        <w:rPr>
          <w:rFonts w:eastAsia="Arial"/>
          <w:sz w:val="20"/>
          <w:szCs w:val="20"/>
        </w:rPr>
        <w:t xml:space="preserve"> 25 – 30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நிலைகளைச்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செய்யுங்கள்</w:t>
      </w:r>
      <w:proofErr w:type="spellEnd"/>
    </w:p>
    <w:p w14:paraId="518F4F2A" w14:textId="77777777" w:rsidR="00982CC9" w:rsidRPr="00982CC9" w:rsidRDefault="00982CC9" w:rsidP="00982CC9">
      <w:pPr>
        <w:rPr>
          <w:rFonts w:eastAsia="Arial"/>
          <w:color w:val="152584"/>
          <w:sz w:val="32"/>
          <w:szCs w:val="32"/>
        </w:rPr>
      </w:pPr>
    </w:p>
    <w:p w14:paraId="01DCD747" w14:textId="77777777" w:rsidR="00982CC9" w:rsidRPr="00982CC9" w:rsidRDefault="00982CC9" w:rsidP="00982CC9">
      <w:pPr>
        <w:rPr>
          <w:rFonts w:eastAsia="Arial"/>
          <w:color w:val="152584"/>
          <w:sz w:val="28"/>
          <w:szCs w:val="28"/>
        </w:rPr>
      </w:pP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செயல்பாடு</w:t>
      </w:r>
      <w:proofErr w:type="spellEnd"/>
      <w:r w:rsidRPr="00982CC9">
        <w:rPr>
          <w:rFonts w:eastAsia="Arial"/>
          <w:color w:val="152584"/>
          <w:sz w:val="28"/>
          <w:szCs w:val="28"/>
        </w:rPr>
        <w:t xml:space="preserve"> 2: </w:t>
      </w: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பைதான்</w:t>
      </w:r>
      <w:proofErr w:type="spellEnd"/>
      <w:r w:rsidRPr="00982CC9">
        <w:rPr>
          <w:rFonts w:eastAsia="Arial"/>
          <w:color w:val="152584"/>
          <w:sz w:val="28"/>
          <w:szCs w:val="28"/>
        </w:rPr>
        <w:t xml:space="preserve"> </w:t>
      </w: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டெனில்</w:t>
      </w:r>
      <w:proofErr w:type="spellEnd"/>
      <w:r w:rsidRPr="00982CC9">
        <w:rPr>
          <w:rFonts w:eastAsia="Arial"/>
          <w:color w:val="152584"/>
          <w:sz w:val="28"/>
          <w:szCs w:val="28"/>
        </w:rPr>
        <w:t xml:space="preserve"> </w:t>
      </w: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ஒரு</w:t>
      </w:r>
      <w:proofErr w:type="spellEnd"/>
      <w:r w:rsidRPr="00982CC9">
        <w:rPr>
          <w:rFonts w:eastAsia="Arial"/>
          <w:color w:val="152584"/>
          <w:sz w:val="28"/>
          <w:szCs w:val="28"/>
        </w:rPr>
        <w:t xml:space="preserve"> </w:t>
      </w: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நிச்சயமற்ற</w:t>
      </w:r>
      <w:proofErr w:type="spellEnd"/>
      <w:r w:rsidRPr="00982CC9">
        <w:rPr>
          <w:rFonts w:eastAsia="Arial"/>
          <w:color w:val="152584"/>
          <w:sz w:val="28"/>
          <w:szCs w:val="28"/>
        </w:rPr>
        <w:t xml:space="preserve"> </w:t>
      </w: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சுழற்சியில்</w:t>
      </w:r>
      <w:proofErr w:type="spellEnd"/>
      <w:r w:rsidRPr="00982CC9">
        <w:rPr>
          <w:rFonts w:eastAsia="Arial"/>
          <w:color w:val="152584"/>
          <w:sz w:val="28"/>
          <w:szCs w:val="28"/>
        </w:rPr>
        <w:t xml:space="preserve"> </w:t>
      </w: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தேர்வு</w:t>
      </w:r>
      <w:proofErr w:type="spellEnd"/>
      <w:r w:rsidRPr="00982CC9">
        <w:rPr>
          <w:rFonts w:eastAsia="Arial"/>
          <w:color w:val="152584"/>
          <w:sz w:val="28"/>
          <w:szCs w:val="28"/>
        </w:rPr>
        <w:t xml:space="preserve"> </w:t>
      </w: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செய்யுங்கள்</w:t>
      </w:r>
      <w:proofErr w:type="spellEnd"/>
    </w:p>
    <w:p w14:paraId="103B6A2E" w14:textId="77777777" w:rsidR="00982CC9" w:rsidRPr="00982CC9" w:rsidRDefault="00982CC9" w:rsidP="00982CC9">
      <w:pPr>
        <w:rPr>
          <w:rFonts w:eastAsia="Arial"/>
          <w:sz w:val="20"/>
          <w:szCs w:val="20"/>
        </w:rPr>
      </w:pPr>
      <w:r w:rsidRPr="00982CC9">
        <w:rPr>
          <w:rFonts w:eastAsia="Arial"/>
          <w:color w:val="152584"/>
          <w:sz w:val="20"/>
          <w:szCs w:val="20"/>
        </w:rPr>
        <w:t xml:space="preserve">●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பைதான்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டெனில்</w:t>
      </w:r>
      <w:proofErr w:type="spellEnd"/>
      <w:r w:rsidRPr="00982CC9">
        <w:rPr>
          <w:rFonts w:eastAsia="Arial"/>
          <w:sz w:val="20"/>
          <w:szCs w:val="20"/>
        </w:rPr>
        <w:t xml:space="preserve"> 31 – 40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நிலைகளைச்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செய்யுங்கள்</w:t>
      </w:r>
      <w:proofErr w:type="spellEnd"/>
    </w:p>
    <w:p w14:paraId="526520B5" w14:textId="77777777" w:rsidR="00982CC9" w:rsidRPr="00982CC9" w:rsidRDefault="00982CC9" w:rsidP="00982CC9">
      <w:pPr>
        <w:rPr>
          <w:rFonts w:eastAsia="Arial"/>
          <w:sz w:val="20"/>
          <w:szCs w:val="20"/>
        </w:rPr>
      </w:pPr>
      <w:r w:rsidRPr="00982CC9">
        <w:rPr>
          <w:rFonts w:eastAsia="Arial"/>
          <w:sz w:val="20"/>
          <w:szCs w:val="20"/>
        </w:rPr>
        <w:t xml:space="preserve">●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சில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நிலைகளில்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proofErr w:type="gramStart"/>
      <w:r w:rsidRPr="00982CC9">
        <w:rPr>
          <w:rFonts w:eastAsia="Arial"/>
          <w:sz w:val="20"/>
          <w:szCs w:val="20"/>
        </w:rPr>
        <w:t>if..</w:t>
      </w:r>
      <w:proofErr w:type="gramEnd"/>
      <w:r w:rsidRPr="00982CC9">
        <w:rPr>
          <w:rFonts w:eastAsia="Arial"/>
          <w:sz w:val="20"/>
          <w:szCs w:val="20"/>
        </w:rPr>
        <w:t>else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மற்றும்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பிற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நிலைகளில்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eastAsia="Arial"/>
          <w:sz w:val="20"/>
          <w:szCs w:val="20"/>
        </w:rPr>
        <w:t>if..else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eastAsia="Arial"/>
          <w:sz w:val="20"/>
          <w:szCs w:val="20"/>
        </w:rPr>
        <w:t>if..else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உங்களுக்குத்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தேவைப்படும்</w:t>
      </w:r>
      <w:proofErr w:type="spellEnd"/>
    </w:p>
    <w:p w14:paraId="405B0A22" w14:textId="0CA4A0DD" w:rsidR="0020746C" w:rsidRPr="00982CC9" w:rsidRDefault="00982CC9" w:rsidP="00982CC9">
      <w:pPr>
        <w:rPr>
          <w:rFonts w:eastAsia="Arial"/>
          <w:sz w:val="20"/>
          <w:szCs w:val="20"/>
        </w:rPr>
      </w:pPr>
      <w:r w:rsidRPr="00982CC9">
        <w:rPr>
          <w:rFonts w:eastAsia="Arial"/>
          <w:sz w:val="20"/>
          <w:szCs w:val="20"/>
        </w:rPr>
        <w:t xml:space="preserve">●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சில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நிலைகளில்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பசுக்கள்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உள்ளன</w:t>
      </w:r>
      <w:proofErr w:type="spellEnd"/>
      <w:r w:rsidRPr="00982CC9">
        <w:rPr>
          <w:rFonts w:eastAsia="Arial"/>
          <w:sz w:val="20"/>
          <w:szCs w:val="20"/>
        </w:rPr>
        <w:t xml:space="preserve">,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ஹார்ன்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ஒலிக்க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மறக்காதீர்கள்</w:t>
      </w:r>
      <w:proofErr w:type="spellEnd"/>
    </w:p>
    <w:p w14:paraId="027ECF11" w14:textId="252FB2CF" w:rsidR="0069749D" w:rsidRPr="00982CC9" w:rsidRDefault="00982CC9" w:rsidP="0069749D">
      <w:pPr>
        <w:rPr>
          <w:sz w:val="28"/>
          <w:szCs w:val="28"/>
        </w:rPr>
      </w:pP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செயல்பாடு</w:t>
      </w:r>
      <w:proofErr w:type="spellEnd"/>
      <w:r w:rsidRPr="00982CC9">
        <w:rPr>
          <w:rFonts w:eastAsia="Arial"/>
          <w:color w:val="152584"/>
          <w:sz w:val="28"/>
          <w:szCs w:val="28"/>
        </w:rPr>
        <w:t xml:space="preserve"> 3: </w:t>
      </w: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நிச்சயமற்ற</w:t>
      </w:r>
      <w:proofErr w:type="spellEnd"/>
      <w:r w:rsidRPr="00982CC9">
        <w:rPr>
          <w:rFonts w:eastAsia="Arial"/>
          <w:color w:val="152584"/>
          <w:sz w:val="28"/>
          <w:szCs w:val="28"/>
        </w:rPr>
        <w:t xml:space="preserve"> </w:t>
      </w: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சுழல்களை</w:t>
      </w:r>
      <w:proofErr w:type="spellEnd"/>
      <w:r w:rsidRPr="00982CC9">
        <w:rPr>
          <w:rFonts w:eastAsia="Arial"/>
          <w:color w:val="152584"/>
          <w:sz w:val="28"/>
          <w:szCs w:val="28"/>
        </w:rPr>
        <w:t xml:space="preserve"> </w:t>
      </w:r>
      <w:proofErr w:type="spellStart"/>
      <w:r w:rsidRPr="00982CC9">
        <w:rPr>
          <w:rFonts w:ascii="Nirmala UI" w:eastAsia="Arial" w:hAnsi="Nirmala UI" w:cs="Nirmala UI"/>
          <w:color w:val="152584"/>
          <w:sz w:val="28"/>
          <w:szCs w:val="28"/>
        </w:rPr>
        <w:t>ஆராய்தல்</w:t>
      </w:r>
      <w:proofErr w:type="spellEnd"/>
    </w:p>
    <w:p w14:paraId="55DA71D4" w14:textId="31EB68BF" w:rsidR="0069749D" w:rsidRDefault="00982CC9" w:rsidP="0069749D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AACF57C" wp14:editId="2F1E2E0C">
            <wp:simplePos x="0" y="0"/>
            <wp:positionH relativeFrom="margin">
              <wp:align>left</wp:align>
            </wp:positionH>
            <wp:positionV relativeFrom="paragraph">
              <wp:posOffset>38554</wp:posOffset>
            </wp:positionV>
            <wp:extent cx="3914405" cy="669380"/>
            <wp:effectExtent l="0" t="0" r="0" b="0"/>
            <wp:wrapNone/>
            <wp:docPr id="1755832308" name="image5.png" descr="A close up of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32308" name="image5.png" descr="A close up of tex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405" cy="669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4DA3C4" w14:textId="77777777" w:rsidR="0069749D" w:rsidRDefault="0069749D" w:rsidP="0069749D"/>
    <w:p w14:paraId="15906734" w14:textId="77777777" w:rsidR="0069749D" w:rsidRDefault="0069749D" w:rsidP="0069749D"/>
    <w:p w14:paraId="5FD3F6ED" w14:textId="053F237D" w:rsidR="0069749D" w:rsidRDefault="0069749D" w:rsidP="0069749D"/>
    <w:p w14:paraId="61B4D569" w14:textId="62411566" w:rsidR="0069749D" w:rsidRDefault="00982CC9" w:rsidP="0069749D">
      <w:bookmarkStart w:id="0" w:name="_GoBack"/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D140F37" wp14:editId="75DEE396">
            <wp:simplePos x="0" y="0"/>
            <wp:positionH relativeFrom="margin">
              <wp:align>left</wp:align>
            </wp:positionH>
            <wp:positionV relativeFrom="paragraph">
              <wp:posOffset>88627</wp:posOffset>
            </wp:positionV>
            <wp:extent cx="4438163" cy="1491161"/>
            <wp:effectExtent l="0" t="0" r="635" b="0"/>
            <wp:wrapNone/>
            <wp:docPr id="1755832304" name="image3.png" descr="A group of black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32304" name="image3.png" descr="A group of black tex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163" cy="1491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</w:p>
    <w:p w14:paraId="716C0BE3" w14:textId="77777777" w:rsidR="0069749D" w:rsidRDefault="0069749D" w:rsidP="0069749D"/>
    <w:p w14:paraId="5910EF23" w14:textId="77777777" w:rsidR="0069749D" w:rsidRDefault="0069749D" w:rsidP="0069749D"/>
    <w:p w14:paraId="79B2EC4D" w14:textId="77777777" w:rsidR="0069749D" w:rsidRDefault="0069749D" w:rsidP="0069749D"/>
    <w:p w14:paraId="602036F6" w14:textId="77777777" w:rsidR="0069749D" w:rsidRDefault="0069749D" w:rsidP="0069749D"/>
    <w:p w14:paraId="4EE97846" w14:textId="77777777" w:rsidR="0069749D" w:rsidRDefault="0069749D" w:rsidP="0069749D"/>
    <w:p w14:paraId="6DB7E766" w14:textId="77777777" w:rsidR="0069749D" w:rsidRDefault="0069749D" w:rsidP="0069749D"/>
    <w:p w14:paraId="43352951" w14:textId="77777777" w:rsidR="0069749D" w:rsidRDefault="0069749D" w:rsidP="0069749D"/>
    <w:p w14:paraId="697EEC9A" w14:textId="77777777" w:rsidR="0069749D" w:rsidRDefault="0069749D" w:rsidP="0069749D"/>
    <w:p w14:paraId="4547CA87" w14:textId="77777777" w:rsidR="0069749D" w:rsidRDefault="0069749D" w:rsidP="0069749D"/>
    <w:p w14:paraId="42FA8C17" w14:textId="77777777" w:rsidR="00982CC9" w:rsidRPr="00982CC9" w:rsidRDefault="0069749D" w:rsidP="00982CC9">
      <w:pPr>
        <w:rPr>
          <w:sz w:val="20"/>
          <w:szCs w:val="20"/>
        </w:rPr>
      </w:pPr>
      <w:r w:rsidRPr="00982CC9">
        <w:rPr>
          <w:sz w:val="20"/>
          <w:szCs w:val="20"/>
        </w:rPr>
        <w:t xml:space="preserve">1.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மேலே</w:t>
      </w:r>
      <w:proofErr w:type="spellEnd"/>
      <w:r w:rsidR="00982CC9" w:rsidRPr="00982CC9">
        <w:rPr>
          <w:sz w:val="20"/>
          <w:szCs w:val="20"/>
        </w:rPr>
        <w:t xml:space="preserve">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உள்ள</w:t>
      </w:r>
      <w:proofErr w:type="spellEnd"/>
      <w:r w:rsidR="00982CC9" w:rsidRPr="00982CC9">
        <w:rPr>
          <w:sz w:val="20"/>
          <w:szCs w:val="20"/>
        </w:rPr>
        <w:t xml:space="preserve">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குறியீட்டை</w:t>
      </w:r>
      <w:proofErr w:type="spellEnd"/>
      <w:r w:rsidR="00982CC9" w:rsidRPr="00982CC9">
        <w:rPr>
          <w:sz w:val="20"/>
          <w:szCs w:val="20"/>
        </w:rPr>
        <w:t xml:space="preserve">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ஒரு</w:t>
      </w:r>
      <w:proofErr w:type="spellEnd"/>
      <w:r w:rsidR="00982CC9" w:rsidRPr="00982CC9">
        <w:rPr>
          <w:sz w:val="20"/>
          <w:szCs w:val="20"/>
        </w:rPr>
        <w:t xml:space="preserve">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மாதிரியாகப்</w:t>
      </w:r>
      <w:proofErr w:type="spellEnd"/>
      <w:r w:rsidR="00982CC9" w:rsidRPr="00982CC9">
        <w:rPr>
          <w:sz w:val="20"/>
          <w:szCs w:val="20"/>
        </w:rPr>
        <w:t xml:space="preserve">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பயன்படுத்தி</w:t>
      </w:r>
      <w:proofErr w:type="spellEnd"/>
      <w:r w:rsidR="00982CC9" w:rsidRPr="00982CC9">
        <w:rPr>
          <w:sz w:val="20"/>
          <w:szCs w:val="20"/>
        </w:rPr>
        <w:t xml:space="preserve">,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பயனரிடம்</w:t>
      </w:r>
      <w:proofErr w:type="spellEnd"/>
      <w:r w:rsidR="00982CC9" w:rsidRPr="00982CC9">
        <w:rPr>
          <w:sz w:val="20"/>
          <w:szCs w:val="20"/>
        </w:rPr>
        <w:t xml:space="preserve">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ஒரு</w:t>
      </w:r>
      <w:proofErr w:type="spellEnd"/>
      <w:r w:rsidR="00982CC9" w:rsidRPr="00982CC9">
        <w:rPr>
          <w:sz w:val="20"/>
          <w:szCs w:val="20"/>
        </w:rPr>
        <w:t xml:space="preserve">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எளிய</w:t>
      </w:r>
      <w:proofErr w:type="spellEnd"/>
      <w:r w:rsidR="00982CC9" w:rsidRPr="00982CC9">
        <w:rPr>
          <w:sz w:val="20"/>
          <w:szCs w:val="20"/>
        </w:rPr>
        <w:t xml:space="preserve">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கணிதக்</w:t>
      </w:r>
      <w:proofErr w:type="spellEnd"/>
      <w:r w:rsidR="00982CC9" w:rsidRPr="00982CC9">
        <w:rPr>
          <w:sz w:val="20"/>
          <w:szCs w:val="20"/>
        </w:rPr>
        <w:t xml:space="preserve">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கேள்வியைக்</w:t>
      </w:r>
      <w:proofErr w:type="spellEnd"/>
      <w:r w:rsidR="00982CC9" w:rsidRPr="00982CC9">
        <w:rPr>
          <w:sz w:val="20"/>
          <w:szCs w:val="20"/>
        </w:rPr>
        <w:t xml:space="preserve">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கேட்கும்</w:t>
      </w:r>
      <w:proofErr w:type="spellEnd"/>
      <w:r w:rsidR="00982CC9" w:rsidRPr="00982CC9">
        <w:rPr>
          <w:sz w:val="20"/>
          <w:szCs w:val="20"/>
        </w:rPr>
        <w:t xml:space="preserve">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ஒரு</w:t>
      </w:r>
      <w:proofErr w:type="spellEnd"/>
      <w:r w:rsidR="00982CC9" w:rsidRPr="00982CC9">
        <w:rPr>
          <w:sz w:val="20"/>
          <w:szCs w:val="20"/>
        </w:rPr>
        <w:t xml:space="preserve">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நிரலை</w:t>
      </w:r>
      <w:proofErr w:type="spellEnd"/>
      <w:r w:rsidR="00982CC9" w:rsidRPr="00982CC9">
        <w:rPr>
          <w:sz w:val="20"/>
          <w:szCs w:val="20"/>
        </w:rPr>
        <w:t xml:space="preserve">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எழுதுங்கள்</w:t>
      </w:r>
      <w:proofErr w:type="spellEnd"/>
      <w:r w:rsidR="00982CC9" w:rsidRPr="00982CC9">
        <w:rPr>
          <w:sz w:val="20"/>
          <w:szCs w:val="20"/>
        </w:rPr>
        <w:t xml:space="preserve">,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எ</w:t>
      </w:r>
      <w:r w:rsidR="00982CC9" w:rsidRPr="00982CC9">
        <w:rPr>
          <w:sz w:val="20"/>
          <w:szCs w:val="20"/>
        </w:rPr>
        <w:t>.</w:t>
      </w:r>
      <w:r w:rsidR="00982CC9" w:rsidRPr="00982CC9">
        <w:rPr>
          <w:rFonts w:ascii="Nirmala UI" w:hAnsi="Nirmala UI" w:cs="Nirmala UI"/>
          <w:sz w:val="20"/>
          <w:szCs w:val="20"/>
        </w:rPr>
        <w:t>கா</w:t>
      </w:r>
      <w:proofErr w:type="spellEnd"/>
      <w:r w:rsidR="00982CC9" w:rsidRPr="00982CC9">
        <w:rPr>
          <w:sz w:val="20"/>
          <w:szCs w:val="20"/>
        </w:rPr>
        <w:t xml:space="preserve">. 81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இன்</w:t>
      </w:r>
      <w:proofErr w:type="spellEnd"/>
      <w:r w:rsidR="00982CC9" w:rsidRPr="00982CC9">
        <w:rPr>
          <w:sz w:val="20"/>
          <w:szCs w:val="20"/>
        </w:rPr>
        <w:t xml:space="preserve">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வர்க்கமூலம்</w:t>
      </w:r>
      <w:proofErr w:type="spellEnd"/>
      <w:r w:rsidR="00982CC9" w:rsidRPr="00982CC9">
        <w:rPr>
          <w:sz w:val="20"/>
          <w:szCs w:val="20"/>
        </w:rPr>
        <w:t xml:space="preserve"> </w:t>
      </w:r>
      <w:proofErr w:type="spellStart"/>
      <w:r w:rsidR="00982CC9" w:rsidRPr="00982CC9">
        <w:rPr>
          <w:rFonts w:ascii="Nirmala UI" w:hAnsi="Nirmala UI" w:cs="Nirmala UI"/>
          <w:sz w:val="20"/>
          <w:szCs w:val="20"/>
        </w:rPr>
        <w:t>என்ன</w:t>
      </w:r>
      <w:proofErr w:type="spellEnd"/>
      <w:r w:rsidR="00982CC9" w:rsidRPr="00982CC9">
        <w:rPr>
          <w:sz w:val="20"/>
          <w:szCs w:val="20"/>
        </w:rPr>
        <w:t>?</w:t>
      </w:r>
    </w:p>
    <w:p w14:paraId="20DD21FA" w14:textId="77777777" w:rsidR="00982CC9" w:rsidRPr="00982CC9" w:rsidRDefault="00982CC9" w:rsidP="00982CC9">
      <w:pPr>
        <w:rPr>
          <w:sz w:val="20"/>
          <w:szCs w:val="20"/>
        </w:rPr>
      </w:pPr>
    </w:p>
    <w:p w14:paraId="5E6D4292" w14:textId="77777777" w:rsidR="00982CC9" w:rsidRPr="00982CC9" w:rsidRDefault="00982CC9" w:rsidP="00982CC9">
      <w:pPr>
        <w:rPr>
          <w:sz w:val="20"/>
          <w:szCs w:val="20"/>
        </w:rPr>
      </w:pPr>
      <w:proofErr w:type="spellStart"/>
      <w:r w:rsidRPr="00982CC9">
        <w:rPr>
          <w:rFonts w:ascii="Nirmala UI" w:hAnsi="Nirmala UI" w:cs="Nirmala UI"/>
          <w:sz w:val="20"/>
          <w:szCs w:val="20"/>
        </w:rPr>
        <w:t>அவர்கள்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அதைச்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சரியாகப்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பெறும்போது</w:t>
      </w:r>
      <w:proofErr w:type="spellEnd"/>
      <w:r w:rsidRPr="00982CC9">
        <w:rPr>
          <w:sz w:val="20"/>
          <w:szCs w:val="20"/>
        </w:rPr>
        <w:t>, ​</w:t>
      </w:r>
      <w:proofErr w:type="gramStart"/>
      <w:r w:rsidRPr="00982CC9">
        <w:rPr>
          <w:sz w:val="20"/>
          <w:szCs w:val="20"/>
        </w:rPr>
        <w:t>​“</w:t>
      </w:r>
      <w:proofErr w:type="spellStart"/>
      <w:proofErr w:type="gramEnd"/>
      <w:r w:rsidRPr="00982CC9">
        <w:rPr>
          <w:rFonts w:ascii="Nirmala UI" w:hAnsi="Nirmala UI" w:cs="Nirmala UI"/>
          <w:sz w:val="20"/>
          <w:szCs w:val="20"/>
        </w:rPr>
        <w:t>ஆம்</w:t>
      </w:r>
      <w:proofErr w:type="spellEnd"/>
      <w:r w:rsidRPr="00982CC9">
        <w:rPr>
          <w:sz w:val="20"/>
          <w:szCs w:val="20"/>
        </w:rPr>
        <w:t xml:space="preserve">,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அது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சரி</w:t>
      </w:r>
      <w:proofErr w:type="spellEnd"/>
      <w:r w:rsidRPr="00982CC9">
        <w:rPr>
          <w:rFonts w:hint="eastAsia"/>
          <w:sz w:val="20"/>
          <w:szCs w:val="20"/>
        </w:rPr>
        <w:t>”</w:t>
      </w:r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என்று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வெளியிடுங்கள்</w:t>
      </w:r>
      <w:proofErr w:type="spellEnd"/>
    </w:p>
    <w:p w14:paraId="209FB135" w14:textId="77777777" w:rsidR="00982CC9" w:rsidRPr="00982CC9" w:rsidRDefault="00982CC9" w:rsidP="00982CC9">
      <w:pPr>
        <w:rPr>
          <w:sz w:val="20"/>
          <w:szCs w:val="20"/>
        </w:rPr>
      </w:pPr>
    </w:p>
    <w:p w14:paraId="295E13C0" w14:textId="77777777" w:rsidR="00982CC9" w:rsidRPr="00982CC9" w:rsidRDefault="00982CC9" w:rsidP="00982CC9">
      <w:pPr>
        <w:rPr>
          <w:sz w:val="20"/>
          <w:szCs w:val="20"/>
        </w:rPr>
      </w:pPr>
      <w:r w:rsidRPr="00982CC9">
        <w:rPr>
          <w:sz w:val="20"/>
          <w:szCs w:val="20"/>
        </w:rPr>
        <w:t xml:space="preserve">2.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கீழே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உள்ள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குறியீடு</w:t>
      </w:r>
      <w:proofErr w:type="spellEnd"/>
      <w:r w:rsidRPr="00982CC9">
        <w:rPr>
          <w:sz w:val="20"/>
          <w:szCs w:val="20"/>
        </w:rPr>
        <w:t xml:space="preserve"> secret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எனப்படும்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மாறியில்</w:t>
      </w:r>
      <w:proofErr w:type="spellEnd"/>
      <w:r w:rsidRPr="00982CC9">
        <w:rPr>
          <w:sz w:val="20"/>
          <w:szCs w:val="20"/>
        </w:rPr>
        <w:t xml:space="preserve"> 1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முதல்</w:t>
      </w:r>
      <w:proofErr w:type="spellEnd"/>
      <w:r w:rsidRPr="00982CC9">
        <w:rPr>
          <w:sz w:val="20"/>
          <w:szCs w:val="20"/>
        </w:rPr>
        <w:t xml:space="preserve"> 100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வரையிலான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சீரற்ற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முழு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எண்ணைச்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சேமிக்கிறது</w:t>
      </w:r>
      <w:proofErr w:type="spellEnd"/>
      <w:r w:rsidRPr="00982CC9">
        <w:rPr>
          <w:sz w:val="20"/>
          <w:szCs w:val="20"/>
        </w:rPr>
        <w:t xml:space="preserve">.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குறியீட்டை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முடிக்கவும்</w:t>
      </w:r>
      <w:proofErr w:type="spellEnd"/>
      <w:r w:rsidRPr="00982CC9">
        <w:rPr>
          <w:sz w:val="20"/>
          <w:szCs w:val="20"/>
        </w:rPr>
        <w:t xml:space="preserve">,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இதனால்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அது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பயனரை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எண்ணை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யூகிக்கச்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சொல்கிறது</w:t>
      </w:r>
      <w:proofErr w:type="spellEnd"/>
      <w:r w:rsidRPr="00982CC9">
        <w:rPr>
          <w:sz w:val="20"/>
          <w:szCs w:val="20"/>
        </w:rPr>
        <w:t xml:space="preserve">.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அவர்கள்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அதைச்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சரியாகப்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பெற்றால்</w:t>
      </w:r>
      <w:proofErr w:type="spellEnd"/>
      <w:r w:rsidRPr="00982CC9">
        <w:rPr>
          <w:sz w:val="20"/>
          <w:szCs w:val="20"/>
        </w:rPr>
        <w:t xml:space="preserve">,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அவர்களிடம்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சொல்லி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நிரலை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முடிக்கவும்</w:t>
      </w:r>
      <w:proofErr w:type="spellEnd"/>
      <w:r w:rsidRPr="00982CC9">
        <w:rPr>
          <w:sz w:val="20"/>
          <w:szCs w:val="20"/>
        </w:rPr>
        <w:t xml:space="preserve">.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அவர்கள்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தவறாகப்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புரிந்து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கொண்டால்</w:t>
      </w:r>
      <w:proofErr w:type="spellEnd"/>
      <w:r w:rsidRPr="00982CC9">
        <w:rPr>
          <w:sz w:val="20"/>
          <w:szCs w:val="20"/>
        </w:rPr>
        <w:t xml:space="preserve">,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அவர்கள்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மிக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அதிகமாகவோ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அல்லது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குறைவாகவோ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இருந்ததா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என்பதை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அவர்களுக்குத்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தெரியப்படுத்துங்கள்</w:t>
      </w:r>
      <w:proofErr w:type="spellEnd"/>
      <w:r w:rsidRPr="00982CC9">
        <w:rPr>
          <w:sz w:val="20"/>
          <w:szCs w:val="20"/>
        </w:rPr>
        <w:t xml:space="preserve">. </w:t>
      </w:r>
    </w:p>
    <w:p w14:paraId="192869E5" w14:textId="77777777" w:rsidR="00982CC9" w:rsidRPr="00982CC9" w:rsidRDefault="00982CC9" w:rsidP="00982CC9">
      <w:pPr>
        <w:rPr>
          <w:sz w:val="20"/>
          <w:szCs w:val="20"/>
        </w:rPr>
      </w:pPr>
    </w:p>
    <w:p w14:paraId="4767A2D6" w14:textId="3E73320F" w:rsidR="0069749D" w:rsidRPr="00982CC9" w:rsidRDefault="00982CC9" w:rsidP="00982CC9">
      <w:pPr>
        <w:rPr>
          <w:sz w:val="20"/>
          <w:szCs w:val="20"/>
        </w:rPr>
      </w:pPr>
      <w:proofErr w:type="spellStart"/>
      <w:r w:rsidRPr="00982CC9">
        <w:rPr>
          <w:rFonts w:ascii="Nirmala UI" w:hAnsi="Nirmala UI" w:cs="Nirmala UI"/>
          <w:sz w:val="20"/>
          <w:szCs w:val="20"/>
        </w:rPr>
        <w:t>அவர்கள்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எண்ணை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சரியாக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யூகிக்கும்போதுதான்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விளையாட்டு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முடிவடையும்</w:t>
      </w:r>
      <w:proofErr w:type="spellEnd"/>
      <w:r w:rsidRPr="00982CC9">
        <w:rPr>
          <w:sz w:val="20"/>
          <w:szCs w:val="20"/>
        </w:rPr>
        <w:t>.</w:t>
      </w:r>
    </w:p>
    <w:p w14:paraId="6DDEC175" w14:textId="77777777" w:rsidR="0069749D" w:rsidRDefault="0069749D" w:rsidP="0069749D">
      <w:r>
        <w:rPr>
          <w:noProof/>
        </w:rPr>
        <w:drawing>
          <wp:inline distT="0" distB="0" distL="0" distR="0" wp14:anchorId="08490982" wp14:editId="74FE71AD">
            <wp:extent cx="2934109" cy="438211"/>
            <wp:effectExtent l="0" t="0" r="0" b="0"/>
            <wp:docPr id="175583230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38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4641E" w14:textId="77777777" w:rsidR="00982CC9" w:rsidRPr="00982CC9" w:rsidRDefault="00982CC9" w:rsidP="00982CC9">
      <w:pPr>
        <w:rPr>
          <w:sz w:val="20"/>
          <w:szCs w:val="20"/>
        </w:rPr>
      </w:pPr>
      <w:proofErr w:type="spellStart"/>
      <w:r w:rsidRPr="00982CC9">
        <w:rPr>
          <w:rFonts w:ascii="Nirmala UI" w:hAnsi="Nirmala UI" w:cs="Nirmala UI"/>
          <w:sz w:val="20"/>
          <w:szCs w:val="20"/>
        </w:rPr>
        <w:t>நீட்டிப்பு</w:t>
      </w:r>
      <w:proofErr w:type="spellEnd"/>
      <w:r w:rsidRPr="00982CC9">
        <w:rPr>
          <w:sz w:val="20"/>
          <w:szCs w:val="20"/>
        </w:rPr>
        <w:t>:</w:t>
      </w:r>
    </w:p>
    <w:p w14:paraId="1371A95E" w14:textId="77777777" w:rsidR="00982CC9" w:rsidRPr="00982CC9" w:rsidRDefault="00982CC9" w:rsidP="00982CC9">
      <w:pPr>
        <w:rPr>
          <w:sz w:val="20"/>
          <w:szCs w:val="20"/>
        </w:rPr>
      </w:pPr>
      <w:r w:rsidRPr="00982CC9">
        <w:rPr>
          <w:sz w:val="20"/>
          <w:szCs w:val="20"/>
        </w:rPr>
        <w:t xml:space="preserve">1.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பயனர்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எண்ணை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சரியாக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யூகிக்க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எத்தனை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யூகங்கள்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தேவை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என்பதைக்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கணக்கிட்டு</w:t>
      </w:r>
      <w:proofErr w:type="spellEnd"/>
      <w:r w:rsidRPr="00982CC9">
        <w:rPr>
          <w:sz w:val="20"/>
          <w:szCs w:val="20"/>
        </w:rPr>
        <w:t xml:space="preserve">,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நிரலின்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இறுதியில்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இதை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வெளியிடவும்</w:t>
      </w:r>
      <w:proofErr w:type="spellEnd"/>
      <w:r w:rsidRPr="00982CC9">
        <w:rPr>
          <w:sz w:val="20"/>
          <w:szCs w:val="20"/>
        </w:rPr>
        <w:t>.</w:t>
      </w:r>
    </w:p>
    <w:p w14:paraId="15B09DEB" w14:textId="0A7B4628" w:rsidR="0069749D" w:rsidRPr="00982CC9" w:rsidRDefault="00982CC9" w:rsidP="00982CC9">
      <w:pPr>
        <w:rPr>
          <w:sz w:val="20"/>
          <w:szCs w:val="20"/>
        </w:rPr>
      </w:pPr>
      <w:r w:rsidRPr="00982CC9">
        <w:rPr>
          <w:sz w:val="20"/>
          <w:szCs w:val="20"/>
        </w:rPr>
        <w:t xml:space="preserve">2.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பயனர்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தங்கள்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பதிலை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தவறாகப்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பெறும்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ஒவ்வொரு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முறையும்</w:t>
      </w:r>
      <w:proofErr w:type="spellEnd"/>
      <w:r w:rsidRPr="00982CC9">
        <w:rPr>
          <w:sz w:val="20"/>
          <w:szCs w:val="20"/>
        </w:rPr>
        <w:t xml:space="preserve">,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அவை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எவ்வளவு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சூடாக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உள்ளன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என்பதைக்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காட்டவும்</w:t>
      </w:r>
      <w:proofErr w:type="spellEnd"/>
      <w:r w:rsidRPr="00982CC9">
        <w:rPr>
          <w:sz w:val="20"/>
          <w:szCs w:val="20"/>
        </w:rPr>
        <w:t xml:space="preserve">.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எ</w:t>
      </w:r>
      <w:r w:rsidRPr="00982CC9">
        <w:rPr>
          <w:sz w:val="20"/>
          <w:szCs w:val="20"/>
        </w:rPr>
        <w:t>.</w:t>
      </w:r>
      <w:r w:rsidRPr="00982CC9">
        <w:rPr>
          <w:rFonts w:ascii="Nirmala UI" w:hAnsi="Nirmala UI" w:cs="Nirmala UI"/>
          <w:sz w:val="20"/>
          <w:szCs w:val="20"/>
        </w:rPr>
        <w:t>கா</w:t>
      </w:r>
      <w:proofErr w:type="spellEnd"/>
      <w:r w:rsidRPr="00982CC9">
        <w:rPr>
          <w:sz w:val="20"/>
          <w:szCs w:val="20"/>
        </w:rPr>
        <w:t xml:space="preserve">.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அவை</w:t>
      </w:r>
      <w:proofErr w:type="spellEnd"/>
      <w:r w:rsidRPr="00982CC9">
        <w:rPr>
          <w:sz w:val="20"/>
          <w:szCs w:val="20"/>
        </w:rPr>
        <w:t xml:space="preserve"> 5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எண்களுக்குள்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இருந்தால்</w:t>
      </w:r>
      <w:proofErr w:type="spellEnd"/>
      <w:r w:rsidRPr="00982CC9">
        <w:rPr>
          <w:sz w:val="20"/>
          <w:szCs w:val="20"/>
        </w:rPr>
        <w:t xml:space="preserve">,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நீங்கள்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உண்மையில்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சூடாக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இருக்கிறீர்கள்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என்பதைக்</w:t>
      </w:r>
      <w:proofErr w:type="spellEnd"/>
      <w:r w:rsidRPr="00982CC9">
        <w:rPr>
          <w:sz w:val="20"/>
          <w:szCs w:val="20"/>
        </w:rPr>
        <w:t xml:space="preserve"> </w:t>
      </w:r>
      <w:proofErr w:type="spellStart"/>
      <w:r w:rsidRPr="00982CC9">
        <w:rPr>
          <w:rFonts w:ascii="Nirmala UI" w:hAnsi="Nirmala UI" w:cs="Nirmala UI"/>
          <w:sz w:val="20"/>
          <w:szCs w:val="20"/>
        </w:rPr>
        <w:t>காட்டவும்</w:t>
      </w:r>
      <w:proofErr w:type="spellEnd"/>
      <w:r w:rsidRPr="00982CC9">
        <w:rPr>
          <w:sz w:val="20"/>
          <w:szCs w:val="20"/>
        </w:rPr>
        <w:t>.</w:t>
      </w:r>
    </w:p>
    <w:p w14:paraId="434C3C4B" w14:textId="6C6BF3B7" w:rsidR="0069749D" w:rsidRDefault="0069749D" w:rsidP="00982CC9">
      <w:pPr>
        <w:pStyle w:val="Heading2"/>
        <w:rPr>
          <w:rFonts w:ascii="Arial" w:eastAsia="Arial" w:hAnsi="Arial" w:cs="Arial"/>
          <w:color w:val="152584"/>
        </w:rPr>
      </w:pPr>
    </w:p>
    <w:p w14:paraId="6D202330" w14:textId="77777777" w:rsidR="00982CC9" w:rsidRPr="00982CC9" w:rsidRDefault="00982CC9" w:rsidP="00982CC9">
      <w:pPr>
        <w:rPr>
          <w:rFonts w:eastAsia="Arial"/>
          <w:color w:val="152584"/>
          <w:sz w:val="32"/>
          <w:szCs w:val="32"/>
        </w:rPr>
      </w:pPr>
      <w:proofErr w:type="spellStart"/>
      <w:r w:rsidRPr="00982CC9">
        <w:rPr>
          <w:rFonts w:ascii="Nirmala UI" w:eastAsia="Arial" w:hAnsi="Nirmala UI" w:cs="Nirmala UI"/>
          <w:color w:val="152584"/>
          <w:sz w:val="32"/>
          <w:szCs w:val="32"/>
        </w:rPr>
        <w:t>செயல்பாடு</w:t>
      </w:r>
      <w:proofErr w:type="spellEnd"/>
      <w:r w:rsidRPr="00982CC9">
        <w:rPr>
          <w:rFonts w:eastAsia="Arial"/>
          <w:color w:val="152584"/>
          <w:sz w:val="32"/>
          <w:szCs w:val="32"/>
        </w:rPr>
        <w:t xml:space="preserve"> 4: </w:t>
      </w:r>
      <w:proofErr w:type="spellStart"/>
      <w:r w:rsidRPr="00982CC9">
        <w:rPr>
          <w:rFonts w:ascii="Nirmala UI" w:eastAsia="Arial" w:hAnsi="Nirmala UI" w:cs="Nirmala UI"/>
          <w:color w:val="152584"/>
          <w:sz w:val="32"/>
          <w:szCs w:val="32"/>
        </w:rPr>
        <w:t>சரிபார்ப்பு</w:t>
      </w:r>
      <w:proofErr w:type="spellEnd"/>
    </w:p>
    <w:p w14:paraId="5B22FEAC" w14:textId="04F2D157" w:rsidR="0069749D" w:rsidRPr="00982CC9" w:rsidRDefault="00982CC9" w:rsidP="00982CC9">
      <w:pPr>
        <w:rPr>
          <w:sz w:val="20"/>
          <w:szCs w:val="20"/>
        </w:rPr>
      </w:pP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இந்த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நிரலை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மாற்றவும்</w:t>
      </w:r>
      <w:proofErr w:type="spellEnd"/>
      <w:r w:rsidRPr="00982CC9">
        <w:rPr>
          <w:rFonts w:eastAsia="Arial"/>
          <w:sz w:val="20"/>
          <w:szCs w:val="20"/>
        </w:rPr>
        <w:t xml:space="preserve">,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இதனால்</w:t>
      </w:r>
      <w:proofErr w:type="spellEnd"/>
      <w:r w:rsidRPr="00982CC9">
        <w:rPr>
          <w:rFonts w:eastAsia="Arial"/>
          <w:sz w:val="20"/>
          <w:szCs w:val="20"/>
        </w:rPr>
        <w:t xml:space="preserve"> if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கூற்று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இயக்கப்படுவதற்கு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முன்பு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பயனர்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ஆம்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அல்லது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இல்லை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என்பதை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உள்ளிட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வேண்டிய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கட்டாயம்</w:t>
      </w:r>
      <w:proofErr w:type="spellEnd"/>
      <w:r w:rsidRPr="00982CC9">
        <w:rPr>
          <w:rFonts w:eastAsia="Arial"/>
          <w:sz w:val="20"/>
          <w:szCs w:val="20"/>
        </w:rPr>
        <w:t xml:space="preserve"> </w:t>
      </w:r>
      <w:proofErr w:type="spellStart"/>
      <w:r w:rsidRPr="00982CC9">
        <w:rPr>
          <w:rFonts w:ascii="Nirmala UI" w:eastAsia="Arial" w:hAnsi="Nirmala UI" w:cs="Nirmala UI"/>
          <w:sz w:val="20"/>
          <w:szCs w:val="20"/>
        </w:rPr>
        <w:t>ஏற்படும்</w:t>
      </w:r>
      <w:proofErr w:type="spellEnd"/>
      <w:r w:rsidRPr="00982CC9">
        <w:rPr>
          <w:rFonts w:eastAsia="Arial"/>
          <w:sz w:val="20"/>
          <w:szCs w:val="20"/>
        </w:rPr>
        <w:t>.</w:t>
      </w:r>
    </w:p>
    <w:p w14:paraId="6890EF9D" w14:textId="77777777" w:rsidR="0069749D" w:rsidRDefault="0069749D" w:rsidP="0069749D">
      <w:r>
        <w:rPr>
          <w:noProof/>
        </w:rPr>
        <w:drawing>
          <wp:inline distT="0" distB="0" distL="0" distR="0" wp14:anchorId="605BF58D" wp14:editId="42C08460">
            <wp:extent cx="4557528" cy="829374"/>
            <wp:effectExtent l="0" t="0" r="0" b="0"/>
            <wp:docPr id="1755832306" name="image1.png" descr="A white background with green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32306" name="image1.png" descr="A white background with green text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7528" cy="829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53FCA" w14:textId="77777777" w:rsidR="0069749D" w:rsidRDefault="0069749D" w:rsidP="0069749D"/>
    <w:p w14:paraId="181B9606" w14:textId="77777777" w:rsidR="00231E50" w:rsidRDefault="00231E50"/>
    <w:sectPr w:rsidR="00231E50" w:rsidSect="003D0CAE">
      <w:headerReference w:type="default" r:id="rId12"/>
      <w:footerReference w:type="default" r:id="rId13"/>
      <w:headerReference w:type="first" r:id="rId14"/>
      <w:pgSz w:w="11906" w:h="16838"/>
      <w:pgMar w:top="1628" w:right="1080" w:bottom="1440" w:left="1080" w:header="142" w:footer="224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FA49FC" w14:textId="77777777" w:rsidR="00352BD9" w:rsidRDefault="00352BD9">
      <w:r>
        <w:separator/>
      </w:r>
    </w:p>
  </w:endnote>
  <w:endnote w:type="continuationSeparator" w:id="0">
    <w:p w14:paraId="1E3A95DF" w14:textId="77777777" w:rsidR="00352BD9" w:rsidRDefault="00352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3989AA73-9B65-44C4-9BE1-69E19BBAA05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2" w:fontKey="{4C43E472-25E7-45D6-86AF-EF43F837582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CDCDC87D-F0BE-4F41-9B22-A7A6AC6DAB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10ECC2" w14:textId="77777777" w:rsidR="00231E50" w:rsidRDefault="00231E5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3765"/>
      </w:tabs>
      <w:jc w:val="center"/>
      <w:rPr>
        <w:rFonts w:eastAsia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BFDADA" w14:textId="77777777" w:rsidR="00352BD9" w:rsidRDefault="00352BD9">
      <w:r>
        <w:separator/>
      </w:r>
    </w:p>
  </w:footnote>
  <w:footnote w:type="continuationSeparator" w:id="0">
    <w:p w14:paraId="6E8430EA" w14:textId="77777777" w:rsidR="00352BD9" w:rsidRDefault="00352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0E26CF" w14:textId="208C722A" w:rsidR="00231E50" w:rsidRPr="00982CC9" w:rsidRDefault="00982CC9" w:rsidP="00982CC9">
    <w:pPr>
      <w:pStyle w:val="Header"/>
      <w:rPr>
        <w:rFonts w:eastAsia="Arial"/>
      </w:rPr>
    </w:pPr>
    <w:r w:rsidRPr="00982CC9">
      <w:rPr>
        <w:rFonts w:ascii="Nirmala UI" w:eastAsia="Arial" w:hAnsi="Nirmala UI" w:cs="Nirmala UI"/>
        <w:noProof/>
        <w:color w:val="152584"/>
        <w:sz w:val="40"/>
        <w:szCs w:val="40"/>
      </w:rPr>
      <w:t>பைதான்</w:t>
    </w:r>
    <w:r w:rsidRPr="00982CC9">
      <w:rPr>
        <w:rFonts w:eastAsia="Arial"/>
        <w:noProof/>
        <w:color w:val="152584"/>
        <w:sz w:val="40"/>
        <w:szCs w:val="40"/>
      </w:rPr>
      <w:t xml:space="preserve"> </w:t>
    </w:r>
    <w:r w:rsidRPr="00982CC9">
      <w:rPr>
        <w:rFonts w:ascii="Nirmala UI" w:eastAsia="Arial" w:hAnsi="Nirmala UI" w:cs="Nirmala UI"/>
        <w:noProof/>
        <w:color w:val="152584"/>
        <w:sz w:val="40"/>
        <w:szCs w:val="40"/>
      </w:rPr>
      <w:t>பணித்தாள்</w:t>
    </w:r>
    <w:r w:rsidRPr="00982CC9">
      <w:rPr>
        <w:rFonts w:eastAsia="Arial"/>
        <w:noProof/>
        <w:color w:val="152584"/>
        <w:sz w:val="40"/>
        <w:szCs w:val="40"/>
      </w:rPr>
      <w:t xml:space="preserve"> 8: </w:t>
    </w:r>
    <w:r w:rsidRPr="00982CC9">
      <w:rPr>
        <w:rFonts w:ascii="Nirmala UI" w:eastAsia="Arial" w:hAnsi="Nirmala UI" w:cs="Nirmala UI"/>
        <w:noProof/>
        <w:color w:val="152584"/>
        <w:sz w:val="40"/>
        <w:szCs w:val="40"/>
      </w:rPr>
      <w:t>வரையறுக்கப்படாத</w:t>
    </w:r>
    <w:r w:rsidRPr="00982CC9">
      <w:rPr>
        <w:rFonts w:eastAsia="Arial"/>
        <w:noProof/>
        <w:color w:val="152584"/>
        <w:sz w:val="40"/>
        <w:szCs w:val="40"/>
      </w:rPr>
      <w:t xml:space="preserve"> </w:t>
    </w:r>
    <w:r w:rsidRPr="00982CC9">
      <w:rPr>
        <w:rFonts w:ascii="Nirmala UI" w:eastAsia="Arial" w:hAnsi="Nirmala UI" w:cs="Nirmala UI"/>
        <w:noProof/>
        <w:color w:val="152584"/>
        <w:sz w:val="40"/>
        <w:szCs w:val="40"/>
      </w:rPr>
      <w:t>சுழல்கள்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C3E773" w14:textId="77777777" w:rsidR="00231E50" w:rsidRDefault="00352BD9">
    <w:pPr>
      <w:jc w:val="center"/>
    </w:pPr>
    <w:r>
      <w:rPr>
        <w:noProof/>
      </w:rPr>
      <w:drawing>
        <wp:inline distT="114300" distB="114300" distL="114300" distR="114300" wp14:anchorId="1B85FCFD" wp14:editId="7E474568">
          <wp:extent cx="6272213" cy="1017566"/>
          <wp:effectExtent l="0" t="0" r="0" b="0"/>
          <wp:docPr id="30789460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72213" cy="10175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C92DF0C" w14:textId="77777777" w:rsidR="00231E50" w:rsidRDefault="00231E50"/>
  <w:p w14:paraId="0983B903" w14:textId="77777777" w:rsidR="00231E50" w:rsidRDefault="00352BD9">
    <w:pPr>
      <w:pStyle w:val="Heading1"/>
    </w:pPr>
    <w:bookmarkStart w:id="1" w:name="_heading=h.fadg927tuvd7" w:colFirst="0" w:colLast="0"/>
    <w:bookmarkEnd w:id="1"/>
    <w:r>
      <w:rPr>
        <w:rFonts w:ascii="Arial" w:eastAsia="Arial" w:hAnsi="Arial" w:cs="Arial"/>
        <w:color w:val="152584"/>
      </w:rPr>
      <w:t>Python 1 Worksheet: Output, Operators and Data</w:t>
    </w:r>
  </w:p>
  <w:p w14:paraId="1D5D5FEA" w14:textId="77777777" w:rsidR="00231E50" w:rsidRDefault="00231E5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AE7B8B"/>
    <w:multiLevelType w:val="hybridMultilevel"/>
    <w:tmpl w:val="CBC6155E"/>
    <w:lvl w:ilvl="0" w:tplc="0B728E9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C6F52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AA125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6851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06C36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C68AB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D2E4C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50A7D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44803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8D53811"/>
    <w:multiLevelType w:val="hybridMultilevel"/>
    <w:tmpl w:val="4042991A"/>
    <w:lvl w:ilvl="0" w:tplc="2480BDA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ECCB8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3254F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ACC64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8441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BEA31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FEA40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1CFF9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8A935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49D"/>
    <w:rsid w:val="0020746C"/>
    <w:rsid w:val="00231E50"/>
    <w:rsid w:val="00272DD5"/>
    <w:rsid w:val="00352BD9"/>
    <w:rsid w:val="003D0CAE"/>
    <w:rsid w:val="00460E72"/>
    <w:rsid w:val="004B2F74"/>
    <w:rsid w:val="005308C0"/>
    <w:rsid w:val="00557BE7"/>
    <w:rsid w:val="005E781E"/>
    <w:rsid w:val="0069749D"/>
    <w:rsid w:val="00922A50"/>
    <w:rsid w:val="00982CC9"/>
    <w:rsid w:val="00A167C3"/>
    <w:rsid w:val="00B93B65"/>
    <w:rsid w:val="00C200ED"/>
    <w:rsid w:val="00C8533E"/>
    <w:rsid w:val="00CD4817"/>
    <w:rsid w:val="00EF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FDD5B6"/>
  <w15:docId w15:val="{CF4D7232-66CC-4B09-9D37-BB67FA21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9749D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0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6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6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6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6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A06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A0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0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6A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A0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6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6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6AC"/>
  </w:style>
  <w:style w:type="paragraph" w:styleId="Footer">
    <w:name w:val="footer"/>
    <w:basedOn w:val="Normal"/>
    <w:link w:val="FooterChar"/>
    <w:uiPriority w:val="99"/>
    <w:unhideWhenUsed/>
    <w:rsid w:val="008A06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6AC"/>
  </w:style>
  <w:style w:type="character" w:styleId="HTMLCode">
    <w:name w:val="HTML Code"/>
    <w:basedOn w:val="DefaultParagraphFont"/>
    <w:uiPriority w:val="99"/>
    <w:semiHidden/>
    <w:unhideWhenUsed/>
    <w:rsid w:val="008A06A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A06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6AC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52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13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03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17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712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bec\Documents\Custom%20Office%20Templates\Ocado%20work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VnmZ/D6xFhaHKIRYiA28s7YoSg==">CgMxLjAyDmguZmFkZzkyN3R1dmQ3OAByITFVODJaMGtlb05fVENYMGk3SXNMR0x6V2psQWNUakhIWQ==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Ocado worksheet</Template>
  <TotalTime>7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Rebecca D</dc:creator>
  <cp:lastModifiedBy>yashika R</cp:lastModifiedBy>
  <cp:revision>2</cp:revision>
  <cp:lastPrinted>2024-08-06T08:11:00Z</cp:lastPrinted>
  <dcterms:created xsi:type="dcterms:W3CDTF">2025-06-24T10:41:00Z</dcterms:created>
  <dcterms:modified xsi:type="dcterms:W3CDTF">2025-06-24T10:41:00Z</dcterms:modified>
</cp:coreProperties>
</file>